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A0C88" w14:textId="27B6BD20" w:rsidR="00531B1B" w:rsidRPr="00524C83" w:rsidRDefault="003214CC">
      <w:pPr>
        <w:pStyle w:val="Els-Title"/>
      </w:pPr>
      <w:r>
        <w:t>Dock Management</w:t>
      </w:r>
    </w:p>
    <w:p w14:paraId="2EC4A798" w14:textId="77777777" w:rsidR="003214CC" w:rsidRPr="00AC59D2" w:rsidRDefault="003214CC" w:rsidP="003214CC">
      <w:pPr>
        <w:pStyle w:val="Els-Author"/>
        <w:ind w:right="2"/>
        <w:rPr>
          <w:lang w:val="pt-PT" w:eastAsia="zh-CN"/>
        </w:rPr>
      </w:pPr>
      <w:r w:rsidRPr="00AC59D2">
        <w:rPr>
          <w:lang w:val="pt-PT"/>
        </w:rPr>
        <w:t>Diogo Oliveira, Joshua Jones, L</w:t>
      </w:r>
      <w:r>
        <w:rPr>
          <w:lang w:val="pt-PT"/>
        </w:rPr>
        <w:t>eandro Matos</w:t>
      </w:r>
    </w:p>
    <w:p w14:paraId="1A0E1D4B" w14:textId="77777777" w:rsidR="003214CC" w:rsidRPr="00702511" w:rsidRDefault="003214CC" w:rsidP="003214CC">
      <w:pPr>
        <w:pStyle w:val="Els-Affiliation"/>
        <w:rPr>
          <w:lang w:val="pt-PT"/>
        </w:rPr>
      </w:pPr>
      <w:r w:rsidRPr="00AC59D2">
        <w:rPr>
          <w:lang w:val="pt-PT"/>
        </w:rPr>
        <w:t xml:space="preserve">Rua de São </w:t>
      </w:r>
      <w:r>
        <w:rPr>
          <w:lang w:val="pt-PT"/>
        </w:rPr>
        <w:t>Tomé 79, Braga, 4705-578, Portugal</w:t>
      </w:r>
      <w:r>
        <w:rPr>
          <w:lang w:val="pt-PT"/>
        </w:rPr>
        <w:br/>
      </w:r>
      <w:r w:rsidRPr="00AC59D2">
        <w:rPr>
          <w:lang w:val="pt-PT"/>
        </w:rPr>
        <w:t xml:space="preserve">Rua </w:t>
      </w:r>
      <w:r>
        <w:rPr>
          <w:lang w:val="pt-PT"/>
        </w:rPr>
        <w:t>Quinta dos Lagos 12, Braga, 4700-289, Portugal</w:t>
      </w:r>
    </w:p>
    <w:p w14:paraId="13F0AF12" w14:textId="6840731E" w:rsidR="00531B1B" w:rsidRPr="003214CC" w:rsidRDefault="003214CC" w:rsidP="003214CC">
      <w:pPr>
        <w:pStyle w:val="Els-Affiliation"/>
        <w:rPr>
          <w:lang w:val="pt-PT"/>
        </w:rPr>
      </w:pPr>
      <w:r>
        <w:rPr>
          <w:lang w:val="pt-PT"/>
        </w:rPr>
        <w:t>Travessa da Vieirinha 54, Barcelos, 4700-289, Portugal</w:t>
      </w:r>
      <w:r w:rsidR="00531B1B" w:rsidRPr="00524C83">
        <w:rPr>
          <w:rFonts w:hint="eastAsia"/>
          <w:lang w:eastAsia="zh-CN"/>
        </w:rPr>
        <w:t xml:space="preserve"> </w:t>
      </w:r>
    </w:p>
    <w:p w14:paraId="13790981" w14:textId="77777777" w:rsidR="00531B1B" w:rsidRPr="00524C83" w:rsidRDefault="00531B1B">
      <w:pPr>
        <w:pStyle w:val="Els-Abstract-head"/>
        <w:spacing w:before="200"/>
      </w:pPr>
      <w:r w:rsidRPr="00524C83">
        <w:t>Abstract</w:t>
      </w:r>
    </w:p>
    <w:p w14:paraId="256E43AD" w14:textId="77777777" w:rsidR="00531B1B" w:rsidRPr="00524C83" w:rsidRDefault="00531B1B">
      <w:pPr>
        <w:pStyle w:val="Els-Abstract-text"/>
      </w:pPr>
      <w:r w:rsidRPr="00524C83">
        <w:fldChar w:fldCharType="begin"/>
      </w:r>
      <w:r w:rsidRPr="00524C83">
        <w:instrText xml:space="preserve"> MACROBUTTON NoMacro Click here and insert your abstract text.</w:instrText>
      </w:r>
      <w:r w:rsidRPr="00524C83">
        <w:fldChar w:fldCharType="end"/>
      </w:r>
    </w:p>
    <w:sdt>
      <w:sdtPr>
        <w:rPr>
          <w:rFonts w:hint="eastAsia"/>
          <w:sz w:val="18"/>
          <w:szCs w:val="18"/>
        </w:rPr>
        <w:id w:val="646861604"/>
        <w:lock w:val="contentLocked"/>
        <w:placeholder>
          <w:docPart w:val="DefaultPlaceholder_1082065158"/>
        </w:placeholder>
        <w:group/>
      </w:sdtPr>
      <w:sdtContent>
        <w:sdt>
          <w:sdtPr>
            <w:rPr>
              <w:rFonts w:hint="eastAsia"/>
              <w:sz w:val="18"/>
              <w:szCs w:val="18"/>
            </w:rPr>
            <w:id w:val="-1131551250"/>
            <w:lock w:val="sdtContentLocked"/>
            <w:placeholder>
              <w:docPart w:val="DefaultPlaceholder_1082065158"/>
            </w:placeholder>
          </w:sdtPr>
          <w:sdtContent>
            <w:p w14:paraId="7DF62549" w14:textId="7672201E" w:rsidR="00531B1B" w:rsidRPr="00524C83" w:rsidRDefault="00BD61F5" w:rsidP="00B02E0E">
              <w:pPr>
                <w:pStyle w:val="Default"/>
                <w:rPr>
                  <w:sz w:val="18"/>
                  <w:szCs w:val="18"/>
                </w:rPr>
              </w:pPr>
              <w:r w:rsidRPr="00524C83">
                <w:rPr>
                  <w:rFonts w:hint="eastAsia"/>
                  <w:sz w:val="18"/>
                  <w:szCs w:val="18"/>
                </w:rPr>
                <w:t>©</w:t>
              </w:r>
              <w:r w:rsidRPr="00524C83">
                <w:rPr>
                  <w:sz w:val="18"/>
                  <w:szCs w:val="18"/>
                </w:rPr>
                <w:t xml:space="preserve"> 201</w:t>
              </w:r>
              <w:r w:rsidR="007D2A99">
                <w:rPr>
                  <w:sz w:val="18"/>
                  <w:szCs w:val="18"/>
                </w:rPr>
                <w:t>7</w:t>
              </w:r>
              <w:r w:rsidR="00B02E0E" w:rsidRPr="00B02E0E">
                <w:rPr>
                  <w:sz w:val="18"/>
                  <w:szCs w:val="18"/>
                </w:rPr>
                <w:t xml:space="preserve"> Elsevier</w:t>
              </w:r>
              <w:r w:rsidR="00B02E0E">
                <w:rPr>
                  <w:sz w:val="18"/>
                  <w:szCs w:val="18"/>
                </w:rPr>
                <w:t xml:space="preserve"> </w:t>
              </w:r>
              <w:r w:rsidR="00592DBB">
                <w:rPr>
                  <w:sz w:val="18"/>
                  <w:szCs w:val="18"/>
                </w:rPr>
                <w:t>Inc</w:t>
              </w:r>
              <w:r w:rsidR="00B02E0E" w:rsidRPr="00B02E0E">
                <w:rPr>
                  <w:sz w:val="18"/>
                  <w:szCs w:val="18"/>
                </w:rPr>
                <w:t>.</w:t>
              </w:r>
              <w:r w:rsidR="00B02E0E">
                <w:rPr>
                  <w:sz w:val="18"/>
                  <w:szCs w:val="18"/>
                </w:rPr>
                <w:t xml:space="preserve"> </w:t>
              </w:r>
              <w:r w:rsidR="00B02E0E" w:rsidRPr="00B02E0E">
                <w:rPr>
                  <w:sz w:val="18"/>
                  <w:szCs w:val="18"/>
                </w:rPr>
                <w:t>All</w:t>
              </w:r>
              <w:r w:rsidR="00B02E0E">
                <w:rPr>
                  <w:sz w:val="18"/>
                  <w:szCs w:val="18"/>
                </w:rPr>
                <w:t xml:space="preserve"> </w:t>
              </w:r>
              <w:r w:rsidR="00B02E0E" w:rsidRPr="00B02E0E">
                <w:rPr>
                  <w:sz w:val="18"/>
                  <w:szCs w:val="18"/>
                </w:rPr>
                <w:t>rights</w:t>
              </w:r>
              <w:r w:rsidR="00B02E0E">
                <w:rPr>
                  <w:sz w:val="18"/>
                  <w:szCs w:val="18"/>
                </w:rPr>
                <w:t xml:space="preserve"> </w:t>
              </w:r>
              <w:r w:rsidR="00B02E0E" w:rsidRPr="00B02E0E">
                <w:rPr>
                  <w:sz w:val="18"/>
                  <w:szCs w:val="18"/>
                </w:rPr>
                <w:t>reserved</w:t>
              </w:r>
              <w:r w:rsidRPr="00524C83">
                <w:rPr>
                  <w:sz w:val="18"/>
                  <w:szCs w:val="18"/>
                </w:rPr>
                <w:t>.</w:t>
              </w:r>
            </w:p>
          </w:sdtContent>
        </w:sdt>
      </w:sdtContent>
    </w:sdt>
    <w:p w14:paraId="233B78EC" w14:textId="5CA62950" w:rsidR="00531B1B" w:rsidRDefault="00071084" w:rsidP="006376C0">
      <w:pPr>
        <w:pStyle w:val="Els-keywords"/>
        <w:tabs>
          <w:tab w:val="center" w:pos="4677"/>
        </w:tabs>
      </w:pPr>
      <w:r w:rsidRPr="00524C83">
        <w:rPr>
          <w:i/>
        </w:rPr>
        <w:t>Keywords:</w:t>
      </w:r>
      <w:r w:rsidRPr="00524C83">
        <w:t xml:space="preserve"> </w:t>
      </w:r>
      <w:r w:rsidRPr="00524C83">
        <w:fldChar w:fldCharType="begin"/>
      </w:r>
      <w:r w:rsidRPr="00524C83">
        <w:instrText xml:space="preserve"> MACROBUTTON  AcceptAllChangesShown Type your keywords here, separated by semicolons ; </w:instrText>
      </w:r>
      <w:r w:rsidRPr="00524C83">
        <w:fldChar w:fldCharType="end"/>
      </w:r>
    </w:p>
    <w:p w14:paraId="58CDD74F" w14:textId="454F5222" w:rsidR="003214CC" w:rsidRDefault="003214CC" w:rsidP="003214CC">
      <w:pPr>
        <w:pStyle w:val="Els-1storder-head"/>
      </w:pPr>
      <w:r>
        <w:t>Contextualization</w:t>
      </w:r>
    </w:p>
    <w:p w14:paraId="0F0EBF7E" w14:textId="3842E785" w:rsidR="003214CC" w:rsidRDefault="003214CC" w:rsidP="003214CC">
      <w:pPr>
        <w:pStyle w:val="Els-body-text"/>
      </w:pPr>
      <w:r w:rsidRPr="003214CC">
        <w:t>This scientific report presents an artificial intelligence project aimed at optimizing dock management operations. The main objective of this study is to minimize ship waiting times at the dock while maximizing the use of resources. To achieve this goal, we will be utilizing two popular algorithms in artificial intelligence: the A* algorithm and the greedy search algorithm. These algorithms will be used to analyze data and make decisions on the most efficient scheduling of ships and allocation of cargo handling equipment. By implementing these algorithms, we aim to improve dock productivity and reduce costs associated with dock management operations, while also minimizing ship waiting times at the dock</w:t>
      </w:r>
      <w:r>
        <w:t>.</w:t>
      </w:r>
    </w:p>
    <w:p w14:paraId="79B898A1" w14:textId="77777777" w:rsidR="00154A84" w:rsidRDefault="00154A84" w:rsidP="003214CC">
      <w:pPr>
        <w:pStyle w:val="Els-body-text"/>
      </w:pPr>
    </w:p>
    <w:p w14:paraId="124FDD1E" w14:textId="6754B8D0" w:rsidR="00154A84" w:rsidRDefault="00154A84" w:rsidP="00154A84">
      <w:pPr>
        <w:pStyle w:val="Els-body-text"/>
      </w:pPr>
      <w:r>
        <w:t>The A* algorithm is a popular technique used in artificial intelligence and computer science for finding the shortest path from one point to another. It combines the strengths of both the breadth-first search and the best-first search algorithms. The algorithm can consider certain constraints, such as the cost of moving through certain areas, and can find the optimal path based on these constraints.</w:t>
      </w:r>
    </w:p>
    <w:p w14:paraId="1CE27515" w14:textId="77777777" w:rsidR="00154A84" w:rsidRDefault="00154A84" w:rsidP="00154A84">
      <w:pPr>
        <w:pStyle w:val="Els-body-text"/>
      </w:pPr>
    </w:p>
    <w:p w14:paraId="60125425" w14:textId="36B26E69" w:rsidR="00154A84" w:rsidRPr="003214CC" w:rsidRDefault="00154A84" w:rsidP="00154A84">
      <w:pPr>
        <w:pStyle w:val="Els-body-text"/>
      </w:pPr>
      <w:r>
        <w:t>On the other hand, the greedy search algorithm is a technique used to make decisions by choosing the locally optimal solution at each step. This algorithm selects the next step that appears to be the best at that moment without considering the consequences of that decision on future steps. This approach can be useful when the goal is to maximize or minimize a particular value, but it may not always find the optimal global solution.</w:t>
      </w:r>
    </w:p>
    <w:p w14:paraId="3B9AC0E3" w14:textId="40BC00E9" w:rsidR="00531B1B" w:rsidRPr="00524C83" w:rsidRDefault="00B97B77" w:rsidP="003214CC">
      <w:pPr>
        <w:pStyle w:val="Els-2ndorder-head"/>
      </w:pPr>
      <w:r>
        <w:t>Art study</w:t>
      </w:r>
    </w:p>
    <w:p w14:paraId="1A2A6DF3" w14:textId="2E9F3F56" w:rsidR="00B97B77" w:rsidRDefault="00B97B77" w:rsidP="00B97B77">
      <w:pPr>
        <w:pStyle w:val="Els-body-text"/>
      </w:pPr>
      <w:r>
        <w:t>Dock shipping management is a complex and multifaceted field that involves coordinating the movement of cargo in and out of ports, as well as the storage and handling of that cargo once it arrives at the dock. This process requires a high level of coordination and communication between a variety of different stakeholders, including shipping companies, port authorities, customs officials, and rucking and rail companies.</w:t>
      </w:r>
    </w:p>
    <w:p w14:paraId="68C8B1E1" w14:textId="77777777" w:rsidR="00B97B77" w:rsidRDefault="00B97B77" w:rsidP="00B97B77">
      <w:pPr>
        <w:pStyle w:val="Els-body-text"/>
      </w:pPr>
    </w:p>
    <w:p w14:paraId="765D0430" w14:textId="77777777" w:rsidR="00B97B77" w:rsidRDefault="00B97B77" w:rsidP="00B97B77">
      <w:pPr>
        <w:pStyle w:val="Els-body-text"/>
      </w:pPr>
      <w:r>
        <w:t>One key aspect of dock shipping management is the efficient use of space and resources at the dock. This requires careful planning and scheduling of cargo arrivals and departures, as well as the use of specialized equipment, such as cranes and forklifts, to move and store cargo in the most efficient manner possible. Additionally, dock shipping managers must also be adept at handling and resolving any issues that may arise, such as equipment breakdowns or delays in cargo delivery.</w:t>
      </w:r>
    </w:p>
    <w:p w14:paraId="6976A484" w14:textId="77777777" w:rsidR="00B97B77" w:rsidRDefault="00B97B77" w:rsidP="00B97B77">
      <w:pPr>
        <w:pStyle w:val="Els-body-text"/>
      </w:pPr>
    </w:p>
    <w:p w14:paraId="07923832" w14:textId="77777777" w:rsidR="00B97B77" w:rsidRDefault="00B97B77" w:rsidP="00B97B77">
      <w:pPr>
        <w:pStyle w:val="Els-body-text"/>
      </w:pPr>
      <w:r>
        <w:t>Another important aspect of dock shipping management is the need to comply with a wide range of regulations and laws, both at the national and international level. These can include customs regulations, environmental laws, and safety standards. Compliance with these regulations is essential to ensure the safe and efficient movement of cargo through the port, and failure to do so can result in significant fines and penalties.</w:t>
      </w:r>
    </w:p>
    <w:p w14:paraId="0F827A48" w14:textId="77777777" w:rsidR="00B97B77" w:rsidRDefault="00B97B77" w:rsidP="00B97B77">
      <w:pPr>
        <w:pStyle w:val="Els-body-text"/>
      </w:pPr>
    </w:p>
    <w:p w14:paraId="1B99E4C4" w14:textId="77777777" w:rsidR="00B97B77" w:rsidRDefault="00B97B77" w:rsidP="00B97B77">
      <w:pPr>
        <w:pStyle w:val="Els-body-text"/>
      </w:pPr>
      <w:r>
        <w:t>Finally, dock shipping management also involves the use of advanced technologies and data analytics to optimize operations and improve efficiency. This can include the use of automated systems for tracking and monitoring cargo, as well as the use of big data analytics to identify patterns and trends that can help to improve the overall performance of the dock.</w:t>
      </w:r>
    </w:p>
    <w:p w14:paraId="79E9E70D" w14:textId="77777777" w:rsidR="00B97B77" w:rsidRDefault="00B97B77" w:rsidP="00B97B77">
      <w:pPr>
        <w:pStyle w:val="Els-body-text"/>
      </w:pPr>
    </w:p>
    <w:p w14:paraId="5986677F" w14:textId="54EDE24A" w:rsidR="00531B1B" w:rsidRDefault="00B97B77" w:rsidP="00B97B77">
      <w:pPr>
        <w:pStyle w:val="Els-body-text"/>
      </w:pPr>
      <w:r>
        <w:t>In conclusion, dock shipping management is a complex and challenging field that requires a high level of expertise and coordination in order to be successful. It involves the efficient use of space and resources, compliance with a wide range of regulations, and the use of advanced technologies and data analytics to optimize operations.</w:t>
      </w:r>
    </w:p>
    <w:p w14:paraId="450F0F38" w14:textId="5CA798E1" w:rsidR="00B27240" w:rsidRDefault="00B27240" w:rsidP="00B97B77">
      <w:pPr>
        <w:pStyle w:val="Els-body-text"/>
        <w:rPr>
          <w:lang w:eastAsia="zh-CN"/>
        </w:rPr>
      </w:pPr>
    </w:p>
    <w:p w14:paraId="24A0D21F" w14:textId="50C5ECD0" w:rsidR="00B27240" w:rsidRDefault="00B27240" w:rsidP="00B27240">
      <w:pPr>
        <w:pStyle w:val="Els-2ndorder-head"/>
        <w:rPr>
          <w:lang w:eastAsia="zh-CN"/>
        </w:rPr>
      </w:pPr>
      <w:r>
        <w:rPr>
          <w:lang w:eastAsia="zh-CN"/>
        </w:rPr>
        <w:t xml:space="preserve">Problem Solving </w:t>
      </w:r>
    </w:p>
    <w:p w14:paraId="43A79D40" w14:textId="662DD081" w:rsidR="00B27240" w:rsidRDefault="00B27240" w:rsidP="00B27240">
      <w:pPr>
        <w:pStyle w:val="Els-body-text"/>
        <w:rPr>
          <w:lang w:eastAsia="zh-CN"/>
        </w:rPr>
      </w:pPr>
      <w:r>
        <w:rPr>
          <w:lang w:eastAsia="zh-CN"/>
        </w:rPr>
        <w:t>The dock management problem involves finding the most efficient schedule for ships' arrival and departure. The goal is to minimize the total waiting time of all ships while maximizing the use of resources.</w:t>
      </w:r>
    </w:p>
    <w:p w14:paraId="104889FA" w14:textId="77777777" w:rsidR="00B27240" w:rsidRDefault="00B27240" w:rsidP="00B27240">
      <w:pPr>
        <w:pStyle w:val="Els-body-text"/>
        <w:rPr>
          <w:lang w:eastAsia="zh-CN"/>
        </w:rPr>
      </w:pPr>
    </w:p>
    <w:p w14:paraId="49E1FA9C" w14:textId="77777777" w:rsidR="00B27240" w:rsidRDefault="00B27240" w:rsidP="00B27240">
      <w:pPr>
        <w:pStyle w:val="Els-body-text"/>
        <w:rPr>
          <w:lang w:eastAsia="zh-CN"/>
        </w:rPr>
      </w:pPr>
      <w:r>
        <w:rPr>
          <w:lang w:eastAsia="zh-CN"/>
        </w:rPr>
        <w:t>Solving this problem requires a multi-step process that involves several key stages:</w:t>
      </w:r>
    </w:p>
    <w:p w14:paraId="7D5814C0" w14:textId="77777777" w:rsidR="00B27240" w:rsidRDefault="00B27240" w:rsidP="00B27240">
      <w:pPr>
        <w:pStyle w:val="Els-body-text"/>
        <w:rPr>
          <w:lang w:eastAsia="zh-CN"/>
        </w:rPr>
      </w:pPr>
    </w:p>
    <w:p w14:paraId="37210109" w14:textId="0F32B105" w:rsidR="00B27240" w:rsidRDefault="00B27240" w:rsidP="00B27240">
      <w:pPr>
        <w:pStyle w:val="Els-body-text"/>
        <w:rPr>
          <w:lang w:eastAsia="zh-CN"/>
        </w:rPr>
      </w:pPr>
      <w:r>
        <w:rPr>
          <w:lang w:eastAsia="zh-CN"/>
        </w:rPr>
        <w:t>Data collection: The first step is to gather information about the ships' scheduled arrival times, loading times, and sizes, as well as the capacity of the docks.</w:t>
      </w:r>
    </w:p>
    <w:p w14:paraId="083196B5" w14:textId="77777777" w:rsidR="00B27240" w:rsidRDefault="00B27240" w:rsidP="00B27240">
      <w:pPr>
        <w:pStyle w:val="Els-body-text"/>
        <w:rPr>
          <w:lang w:eastAsia="zh-CN"/>
        </w:rPr>
      </w:pPr>
    </w:p>
    <w:p w14:paraId="716F4876" w14:textId="77777777" w:rsidR="00B27240" w:rsidRDefault="00B27240" w:rsidP="00B27240">
      <w:pPr>
        <w:pStyle w:val="Els-body-text"/>
        <w:rPr>
          <w:lang w:eastAsia="zh-CN"/>
        </w:rPr>
      </w:pPr>
      <w:r>
        <w:rPr>
          <w:lang w:eastAsia="zh-CN"/>
        </w:rPr>
        <w:t>Problem formulation: The next step is to formulate the problem mathematically by defining the decision variables, objective function, and constraints.</w:t>
      </w:r>
    </w:p>
    <w:p w14:paraId="553BC53C" w14:textId="77777777" w:rsidR="00B27240" w:rsidRDefault="00B27240" w:rsidP="00B27240">
      <w:pPr>
        <w:pStyle w:val="Els-body-text"/>
        <w:rPr>
          <w:lang w:eastAsia="zh-CN"/>
        </w:rPr>
      </w:pPr>
    </w:p>
    <w:p w14:paraId="710A7E10" w14:textId="180FA29E" w:rsidR="00B27240" w:rsidRDefault="00B27240" w:rsidP="00B27240">
      <w:pPr>
        <w:pStyle w:val="Els-body-text"/>
        <w:rPr>
          <w:lang w:eastAsia="zh-CN"/>
        </w:rPr>
      </w:pPr>
      <w:r>
        <w:rPr>
          <w:lang w:eastAsia="zh-CN"/>
        </w:rPr>
        <w:t>Algorithm selection: The third step is to select the appropriate algorithm</w:t>
      </w:r>
      <w:r w:rsidR="00384549">
        <w:rPr>
          <w:lang w:eastAsia="zh-CN"/>
        </w:rPr>
        <w:t>s</w:t>
      </w:r>
      <w:r>
        <w:rPr>
          <w:lang w:eastAsia="zh-CN"/>
        </w:rPr>
        <w:t xml:space="preserve"> to solve the problem, such as A* algorithm an greedy search algorithm.</w:t>
      </w:r>
    </w:p>
    <w:p w14:paraId="3A9321E6" w14:textId="77777777" w:rsidR="00B27240" w:rsidRDefault="00B27240" w:rsidP="00B27240">
      <w:pPr>
        <w:pStyle w:val="Els-body-text"/>
        <w:rPr>
          <w:lang w:eastAsia="zh-CN"/>
        </w:rPr>
      </w:pPr>
    </w:p>
    <w:p w14:paraId="39885896" w14:textId="414C62E4" w:rsidR="00B27240" w:rsidRDefault="00B27240" w:rsidP="00B27240">
      <w:pPr>
        <w:pStyle w:val="Els-body-text"/>
        <w:rPr>
          <w:lang w:eastAsia="zh-CN"/>
        </w:rPr>
      </w:pPr>
      <w:r>
        <w:rPr>
          <w:lang w:eastAsia="zh-CN"/>
        </w:rPr>
        <w:t>Solution generation: The fourth step is to use the selected algorithm</w:t>
      </w:r>
      <w:r w:rsidR="00A74355">
        <w:rPr>
          <w:lang w:eastAsia="zh-CN"/>
        </w:rPr>
        <w:t>s</w:t>
      </w:r>
      <w:r>
        <w:rPr>
          <w:lang w:eastAsia="zh-CN"/>
        </w:rPr>
        <w:t xml:space="preserve"> to generate a solution for the problem by finding the optimal schedule for ships' arrival and departure, as well as the allocation of cargo handling equipment.</w:t>
      </w:r>
    </w:p>
    <w:p w14:paraId="3EBB38C6" w14:textId="77777777" w:rsidR="00B27240" w:rsidRDefault="00B27240" w:rsidP="00B27240">
      <w:pPr>
        <w:pStyle w:val="Els-body-text"/>
        <w:rPr>
          <w:lang w:eastAsia="zh-CN"/>
        </w:rPr>
      </w:pPr>
    </w:p>
    <w:p w14:paraId="2F7DEC4E" w14:textId="77777777" w:rsidR="00B27240" w:rsidRDefault="00B27240" w:rsidP="00B27240">
      <w:pPr>
        <w:pStyle w:val="Els-body-text"/>
        <w:rPr>
          <w:lang w:eastAsia="zh-CN"/>
        </w:rPr>
      </w:pPr>
      <w:r>
        <w:rPr>
          <w:lang w:eastAsia="zh-CN"/>
        </w:rPr>
        <w:t>Solution evaluation: The final step is to evaluate the solution by assessing its performance in terms of the waiting time of ships and the cost of resources used.</w:t>
      </w:r>
    </w:p>
    <w:p w14:paraId="0CDF4727" w14:textId="77777777" w:rsidR="00B27240" w:rsidRDefault="00B27240" w:rsidP="00B27240">
      <w:pPr>
        <w:pStyle w:val="Els-body-text"/>
        <w:rPr>
          <w:lang w:eastAsia="zh-CN"/>
        </w:rPr>
      </w:pPr>
    </w:p>
    <w:p w14:paraId="6CB95C56" w14:textId="77777777" w:rsidR="00B27240" w:rsidRDefault="00B27240" w:rsidP="00B27240">
      <w:pPr>
        <w:pStyle w:val="Els-body-text"/>
        <w:rPr>
          <w:lang w:eastAsia="zh-CN"/>
        </w:rPr>
      </w:pPr>
      <w:r>
        <w:rPr>
          <w:lang w:eastAsia="zh-CN"/>
        </w:rPr>
        <w:t>It's important to note that the problem solving process is iterative and requires continuous monitoring, testing, and improvement. The data and the constraints of the problem may change over time and new approaches may be needed to improve the performance of the solution. It's also worth mentioning that the performance of the solution should be measured and tested not only with the data used to train the algorithm but also with new unseen data, to ensure that the solution is robust and generalizable.</w:t>
      </w:r>
    </w:p>
    <w:p w14:paraId="1E183FC9" w14:textId="77777777" w:rsidR="00B27240" w:rsidRDefault="00B27240" w:rsidP="00B27240">
      <w:pPr>
        <w:pStyle w:val="Els-body-text"/>
        <w:rPr>
          <w:lang w:eastAsia="zh-CN"/>
        </w:rPr>
      </w:pPr>
    </w:p>
    <w:p w14:paraId="2353D544" w14:textId="77777777" w:rsidR="00B27240" w:rsidRDefault="00B27240" w:rsidP="00B27240">
      <w:pPr>
        <w:pStyle w:val="Els-body-text"/>
        <w:rPr>
          <w:lang w:eastAsia="zh-CN"/>
        </w:rPr>
      </w:pPr>
      <w:r>
        <w:rPr>
          <w:lang w:eastAsia="zh-CN"/>
        </w:rPr>
        <w:t>Additionally, involving domain experts and stakeholders in the problem-solving process can provide valuable insights and help to ensure that the solution is aligned with the real-world constraints and requirements of the dock management operations.</w:t>
      </w:r>
    </w:p>
    <w:p w14:paraId="622963F9" w14:textId="77777777" w:rsidR="00B27240" w:rsidRDefault="00B27240" w:rsidP="00B27240">
      <w:pPr>
        <w:pStyle w:val="Els-body-text"/>
        <w:rPr>
          <w:lang w:eastAsia="zh-CN"/>
        </w:rPr>
      </w:pPr>
    </w:p>
    <w:p w14:paraId="541AD1A9" w14:textId="516881B8" w:rsidR="00B27240" w:rsidRPr="00B27240" w:rsidRDefault="00B27240" w:rsidP="00B27240">
      <w:pPr>
        <w:pStyle w:val="Els-body-text"/>
        <w:rPr>
          <w:lang w:eastAsia="zh-CN"/>
        </w:rPr>
      </w:pPr>
      <w:r>
        <w:rPr>
          <w:lang w:eastAsia="zh-CN"/>
        </w:rPr>
        <w:t xml:space="preserve">In summary, solving the dock management problem requires a combination of mathematical modeling, algorithm selection, and data analysis. The process is iterative and requires continuous monitoring, testing, and improvement. </w:t>
      </w:r>
    </w:p>
    <w:p w14:paraId="143D6A47" w14:textId="61339F10" w:rsidR="00531B1B" w:rsidRDefault="005A02AC">
      <w:pPr>
        <w:pStyle w:val="Els-2ndorder-head"/>
      </w:pPr>
      <w:r>
        <w:lastRenderedPageBreak/>
        <w:t>Formulation</w:t>
      </w:r>
    </w:p>
    <w:p w14:paraId="0EDC84A6" w14:textId="77777777" w:rsidR="005A02AC" w:rsidRDefault="005A02AC" w:rsidP="005A02AC">
      <w:pPr>
        <w:pStyle w:val="Els-body-text"/>
      </w:pPr>
      <w:r>
        <w:t>The dock management problem can be formulated mathematically as follows:</w:t>
      </w:r>
    </w:p>
    <w:p w14:paraId="3CD99950" w14:textId="77777777" w:rsidR="005A02AC" w:rsidRDefault="005A02AC" w:rsidP="005A02AC">
      <w:pPr>
        <w:pStyle w:val="Els-body-text"/>
      </w:pPr>
    </w:p>
    <w:p w14:paraId="02DB7712" w14:textId="0450B6D0" w:rsidR="005A02AC" w:rsidRDefault="005A02AC" w:rsidP="005A02AC">
      <w:pPr>
        <w:pStyle w:val="Els-body-text"/>
      </w:pPr>
      <w:r>
        <w:t xml:space="preserve">Let X_i be the arrival time of ship i, Y_i be the loading time of ship i, Z_i be the size of ship i (big or small), D_1 be the number of ships docked at dock 1 and D_2 be the number of ships docked at dock </w:t>
      </w:r>
      <w:r w:rsidR="00A74355">
        <w:t>2.</w:t>
      </w:r>
    </w:p>
    <w:p w14:paraId="38739B52" w14:textId="77777777" w:rsidR="005A02AC" w:rsidRDefault="005A02AC" w:rsidP="005A02AC">
      <w:pPr>
        <w:pStyle w:val="Els-body-text"/>
      </w:pPr>
    </w:p>
    <w:p w14:paraId="461A71F5" w14:textId="77777777" w:rsidR="005A02AC" w:rsidRDefault="005A02AC" w:rsidP="005A02AC">
      <w:pPr>
        <w:pStyle w:val="Els-body-text"/>
      </w:pPr>
      <w:r>
        <w:t>The objective function is to minimize the total waiting time of all ships:</w:t>
      </w:r>
    </w:p>
    <w:p w14:paraId="7F929453" w14:textId="77777777" w:rsidR="005A02AC" w:rsidRDefault="005A02AC" w:rsidP="005A02AC">
      <w:pPr>
        <w:pStyle w:val="Els-body-text"/>
      </w:pPr>
    </w:p>
    <w:p w14:paraId="35512991" w14:textId="5E3162AE" w:rsidR="005A02AC" w:rsidRDefault="005A02AC" w:rsidP="005A02AC">
      <w:pPr>
        <w:pStyle w:val="Els-body-text"/>
      </w:pPr>
      <w:r>
        <w:t>minimize Σ (X_i - X_i^</w:t>
      </w:r>
      <w:r w:rsidR="00970F9E">
        <w:t>0)</w:t>
      </w:r>
    </w:p>
    <w:p w14:paraId="05B46B6F" w14:textId="77777777" w:rsidR="005A02AC" w:rsidRDefault="005A02AC" w:rsidP="005A02AC">
      <w:pPr>
        <w:pStyle w:val="Els-body-text"/>
      </w:pPr>
    </w:p>
    <w:p w14:paraId="758A26EF" w14:textId="77777777" w:rsidR="005A02AC" w:rsidRDefault="005A02AC" w:rsidP="005A02AC">
      <w:pPr>
        <w:pStyle w:val="Els-body-text"/>
      </w:pPr>
      <w:r>
        <w:t>subject to:</w:t>
      </w:r>
    </w:p>
    <w:p w14:paraId="5004A612" w14:textId="77777777" w:rsidR="005A02AC" w:rsidRDefault="005A02AC" w:rsidP="005A02AC">
      <w:pPr>
        <w:pStyle w:val="Els-body-text"/>
      </w:pPr>
    </w:p>
    <w:p w14:paraId="5D63D522" w14:textId="77777777" w:rsidR="005A02AC" w:rsidRDefault="005A02AC" w:rsidP="005A02AC">
      <w:pPr>
        <w:pStyle w:val="Els-body-text"/>
      </w:pPr>
      <w:r>
        <w:t>Constraint 1: The total number of ships docked at dock 1 must be less than or equal to the capacity of dock 1, which is 5 small ships or 1 big ship and 1 small ship:</w:t>
      </w:r>
    </w:p>
    <w:p w14:paraId="59F455F6" w14:textId="782AEC05" w:rsidR="005A02AC" w:rsidRDefault="005A02AC" w:rsidP="005A02AC">
      <w:pPr>
        <w:pStyle w:val="Els-body-text"/>
      </w:pPr>
      <w:r>
        <w:t xml:space="preserve">D_1 </w:t>
      </w:r>
      <w:r w:rsidR="00E05D1E">
        <w:t>&gt;</w:t>
      </w:r>
      <w:r>
        <w:t xml:space="preserve">= 5S + </w:t>
      </w:r>
      <w:r w:rsidR="00970F9E">
        <w:t>B (</w:t>
      </w:r>
      <w:r>
        <w:t>S+B &lt;= 1)</w:t>
      </w:r>
    </w:p>
    <w:p w14:paraId="0D92ABB1" w14:textId="77777777" w:rsidR="005A02AC" w:rsidRDefault="005A02AC" w:rsidP="005A02AC">
      <w:pPr>
        <w:pStyle w:val="Els-body-text"/>
      </w:pPr>
    </w:p>
    <w:p w14:paraId="4ED1594D" w14:textId="62CE08B0" w:rsidR="005A02AC" w:rsidRDefault="005A02AC" w:rsidP="005A02AC">
      <w:pPr>
        <w:pStyle w:val="Els-body-text"/>
      </w:pPr>
      <w:r>
        <w:t>Constraint 2: The total number of ships docked at dock 2 must be less than or equal to the capacity of dock 2, which is 3 big ships</w:t>
      </w:r>
      <w:r w:rsidR="00A05BAD">
        <w:t xml:space="preserve"> or </w:t>
      </w:r>
      <w:r>
        <w:t>2 big ships and 2 small ships or 1 big ship and 4 small ships</w:t>
      </w:r>
    </w:p>
    <w:p w14:paraId="505BBB0F" w14:textId="77777777" w:rsidR="005A02AC" w:rsidRDefault="005A02AC" w:rsidP="005A02AC">
      <w:pPr>
        <w:pStyle w:val="Els-body-text"/>
      </w:pPr>
    </w:p>
    <w:p w14:paraId="6A24115A" w14:textId="38227649" w:rsidR="005A02AC" w:rsidRDefault="005A02AC" w:rsidP="005A02AC">
      <w:pPr>
        <w:pStyle w:val="Els-body-text"/>
      </w:pPr>
      <w:r>
        <w:t xml:space="preserve">D_2 </w:t>
      </w:r>
      <w:r w:rsidR="00E05D1E">
        <w:t>&gt;</w:t>
      </w:r>
      <w:r>
        <w:t xml:space="preserve">= 3B </w:t>
      </w:r>
      <w:r w:rsidR="00E05D1E">
        <w:t>||</w:t>
      </w:r>
      <w:r w:rsidR="00E05D1E" w:rsidRPr="00E05D1E">
        <w:t xml:space="preserve"> </w:t>
      </w:r>
      <w:r w:rsidR="00E05D1E">
        <w:t>D_2 &gt;=</w:t>
      </w:r>
      <w:r w:rsidR="00E05D1E">
        <w:t xml:space="preserve"> </w:t>
      </w:r>
      <w:r>
        <w:t xml:space="preserve">2B + 2S </w:t>
      </w:r>
      <w:r w:rsidR="00E05D1E">
        <w:t>|| D_2 &gt;</w:t>
      </w:r>
      <w:proofErr w:type="gramStart"/>
      <w:r w:rsidR="00E05D1E">
        <w:t xml:space="preserve">= </w:t>
      </w:r>
      <w:r>
        <w:t xml:space="preserve"> </w:t>
      </w:r>
      <w:r w:rsidR="00E05D1E">
        <w:t>B</w:t>
      </w:r>
      <w:proofErr w:type="gramEnd"/>
      <w:r w:rsidR="00E05D1E">
        <w:t xml:space="preserve"> + 4S</w:t>
      </w:r>
    </w:p>
    <w:p w14:paraId="04BAA0E9" w14:textId="77777777" w:rsidR="005A02AC" w:rsidRDefault="005A02AC" w:rsidP="005A02AC">
      <w:pPr>
        <w:pStyle w:val="Els-body-text"/>
      </w:pPr>
    </w:p>
    <w:p w14:paraId="06BBBDC0" w14:textId="77777777" w:rsidR="005A02AC" w:rsidRDefault="005A02AC" w:rsidP="005A02AC">
      <w:pPr>
        <w:pStyle w:val="Els-body-text"/>
      </w:pPr>
      <w:r>
        <w:t>Constraint 3: The arrival time, loading time, and ship size information must be received the previous day</w:t>
      </w:r>
    </w:p>
    <w:p w14:paraId="6B6B1D94" w14:textId="2580EE58" w:rsidR="005A02AC" w:rsidRDefault="005A02AC" w:rsidP="005A02AC">
      <w:pPr>
        <w:pStyle w:val="Els-body-text"/>
      </w:pPr>
      <w:r>
        <w:t>X_i, Y_i, Z_i = scheduled</w:t>
      </w:r>
    </w:p>
    <w:p w14:paraId="075AA4C4" w14:textId="77777777" w:rsidR="005A02AC" w:rsidRDefault="005A02AC" w:rsidP="005A02AC">
      <w:pPr>
        <w:pStyle w:val="Els-body-text"/>
      </w:pPr>
    </w:p>
    <w:p w14:paraId="3B6F9931" w14:textId="0B0FE8CA" w:rsidR="005A02AC" w:rsidRDefault="005A02AC" w:rsidP="005A02AC">
      <w:pPr>
        <w:pStyle w:val="Els-body-text"/>
      </w:pPr>
      <w:r>
        <w:t xml:space="preserve">Constraint 4: The waiting time for a ship should be </w:t>
      </w:r>
      <w:r w:rsidR="00970F9E">
        <w:t>minimal.</w:t>
      </w:r>
    </w:p>
    <w:p w14:paraId="4354CA29" w14:textId="32754A21" w:rsidR="005A02AC" w:rsidRDefault="005A02AC" w:rsidP="005A02AC">
      <w:pPr>
        <w:pStyle w:val="Els-body-text"/>
      </w:pPr>
      <w:r>
        <w:t>X_i &gt;= X_i^0</w:t>
      </w:r>
    </w:p>
    <w:p w14:paraId="26DC6D2C" w14:textId="77777777" w:rsidR="005A02AC" w:rsidRDefault="005A02AC" w:rsidP="005A02AC">
      <w:pPr>
        <w:pStyle w:val="Els-body-text"/>
      </w:pPr>
    </w:p>
    <w:p w14:paraId="1D3D433E" w14:textId="730CA646" w:rsidR="005A02AC" w:rsidRDefault="005A02AC" w:rsidP="005A02AC">
      <w:pPr>
        <w:pStyle w:val="Els-body-text"/>
      </w:pPr>
      <w:r>
        <w:t>Where Σ is the summation operator, X_i^0 is the scheduled arrival time of ship i, S is the number of small ships, B is the number of big ships, D_1 is the number of ships docked at dock 1 and D_2 is the number of ships docked at dock 2.</w:t>
      </w:r>
    </w:p>
    <w:p w14:paraId="098CA117" w14:textId="77777777" w:rsidR="005A02AC" w:rsidRDefault="005A02AC" w:rsidP="005A02AC">
      <w:pPr>
        <w:pStyle w:val="Els-body-text"/>
      </w:pPr>
    </w:p>
    <w:p w14:paraId="3782276B" w14:textId="349AF6B4" w:rsidR="005A02AC" w:rsidRDefault="005A02AC" w:rsidP="005A02AC">
      <w:pPr>
        <w:pStyle w:val="Els-body-text"/>
      </w:pPr>
      <w:r w:rsidRPr="005A02AC">
        <w:t>This problem will be solved by comparing the performance of an A* algorithm with a greedy search algorithm. These algorithms will be used to analyze data and make decisions on the most efficient scheduling of ships and allocation of cargo handling equipment. By utilizing these algorithms, our goal is to improve dock productivity and reduce costs associated with dock management operations while also minimizing ship waiting times at the dock.</w:t>
      </w:r>
    </w:p>
    <w:p w14:paraId="6633F655" w14:textId="77777777" w:rsidR="005A02AC" w:rsidRDefault="005A02AC" w:rsidP="005A02AC">
      <w:pPr>
        <w:pStyle w:val="Els-body-text"/>
      </w:pPr>
    </w:p>
    <w:p w14:paraId="167A1E4C" w14:textId="30380E02" w:rsidR="00531B1B" w:rsidRDefault="008075CC">
      <w:pPr>
        <w:pStyle w:val="Els-2ndorder-head"/>
      </w:pPr>
      <w:r>
        <w:t>PEAS</w:t>
      </w:r>
    </w:p>
    <w:p w14:paraId="2966C28C" w14:textId="77777777" w:rsidR="008075CC" w:rsidRDefault="008075CC" w:rsidP="008075CC">
      <w:pPr>
        <w:pStyle w:val="Els-body-text"/>
      </w:pPr>
      <w:r>
        <w:t>Performance: Minimize the total waiting time of all ships, maximize the use of dock space, and improve dock productivity and reduce costs associated with dock management operations.</w:t>
      </w:r>
    </w:p>
    <w:p w14:paraId="66424B53" w14:textId="77777777" w:rsidR="008075CC" w:rsidRDefault="008075CC" w:rsidP="008075CC">
      <w:pPr>
        <w:pStyle w:val="Els-body-text"/>
      </w:pPr>
    </w:p>
    <w:p w14:paraId="1850A086" w14:textId="113455D1" w:rsidR="008075CC" w:rsidRDefault="008075CC" w:rsidP="008075CC">
      <w:pPr>
        <w:pStyle w:val="Els-body-text"/>
      </w:pPr>
      <w:r>
        <w:t>Environment: The environment includes the dock area and the cargo ships, as well as shipping schedules.</w:t>
      </w:r>
    </w:p>
    <w:p w14:paraId="682AE156" w14:textId="77777777" w:rsidR="008075CC" w:rsidRDefault="008075CC" w:rsidP="008075CC">
      <w:pPr>
        <w:pStyle w:val="Els-body-text"/>
      </w:pPr>
    </w:p>
    <w:p w14:paraId="501383F9" w14:textId="77777777" w:rsidR="008075CC" w:rsidRDefault="008075CC" w:rsidP="008075CC">
      <w:pPr>
        <w:pStyle w:val="Els-body-text"/>
      </w:pPr>
      <w:r>
        <w:t>Actuators: The actuators include the scheduling of ships and the allocation of cargo handling equipment, as well as any adjustments made to the schedule or equipment allocation in response to changes in the environment.</w:t>
      </w:r>
    </w:p>
    <w:p w14:paraId="17BAB83C" w14:textId="77777777" w:rsidR="008075CC" w:rsidRDefault="008075CC" w:rsidP="008075CC">
      <w:pPr>
        <w:pStyle w:val="Els-body-text"/>
      </w:pPr>
    </w:p>
    <w:p w14:paraId="713A81ED" w14:textId="78114004" w:rsidR="008075CC" w:rsidRDefault="008075CC" w:rsidP="008075CC">
      <w:pPr>
        <w:pStyle w:val="Els-body-text"/>
      </w:pPr>
      <w:r>
        <w:t>Sensors: The sensors include information received on the previous day, such as arrival time, loading time and ship size.</w:t>
      </w:r>
    </w:p>
    <w:p w14:paraId="6C9760C6" w14:textId="77777777" w:rsidR="008075CC" w:rsidRDefault="008075CC" w:rsidP="008075CC">
      <w:pPr>
        <w:pStyle w:val="Els-body-text"/>
      </w:pPr>
    </w:p>
    <w:p w14:paraId="58C8D28F" w14:textId="20A78082" w:rsidR="00531B1B" w:rsidRDefault="008075CC">
      <w:pPr>
        <w:pStyle w:val="Els-2ndorder-head"/>
      </w:pPr>
      <w:r>
        <w:lastRenderedPageBreak/>
        <w:t>Heuristic</w:t>
      </w:r>
    </w:p>
    <w:p w14:paraId="13D02FEB" w14:textId="2E330987" w:rsidR="008075CC" w:rsidRDefault="008075CC" w:rsidP="008075CC">
      <w:pPr>
        <w:pStyle w:val="Els-body-text"/>
      </w:pPr>
      <w:r>
        <w:t xml:space="preserve">A heuristic for the dock management problem could be based on the concept of "earliest arrival time first." This heuristic would prioritize allocating dock space to ships with the earliest scheduled arrival times, to minimize their waiting time. The heuristic could also </w:t>
      </w:r>
      <w:r w:rsidR="00206B5E">
        <w:t>consider</w:t>
      </w:r>
      <w:r>
        <w:t xml:space="preserve"> the size of the ship, trying to allocate the dock space to the bigger ships first, or the loading time, trying to allocate the dock space to the ships with the shortest loading time first. It could also be a combination of these parameters.</w:t>
      </w:r>
    </w:p>
    <w:p w14:paraId="34CB02B8" w14:textId="77777777" w:rsidR="008075CC" w:rsidRDefault="008075CC" w:rsidP="008075CC">
      <w:pPr>
        <w:pStyle w:val="Els-body-text"/>
      </w:pPr>
    </w:p>
    <w:p w14:paraId="6B341718" w14:textId="77777777" w:rsidR="008075CC" w:rsidRDefault="008075CC" w:rsidP="008075CC">
      <w:pPr>
        <w:pStyle w:val="Els-body-text"/>
      </w:pPr>
      <w:r>
        <w:t>Another heuristic could be based on the concept of "most efficient use of resources." This heuristic would prioritize allocating cargo handling equipment and scheduling cargo handling operations in the most efficient way possible, to minimize costs and maximize the use of resources.</w:t>
      </w:r>
    </w:p>
    <w:p w14:paraId="4866F425" w14:textId="77777777" w:rsidR="008075CC" w:rsidRDefault="008075CC" w:rsidP="008075CC">
      <w:pPr>
        <w:pStyle w:val="Els-body-text"/>
      </w:pPr>
    </w:p>
    <w:p w14:paraId="59784088" w14:textId="0583D716" w:rsidR="008075CC" w:rsidRPr="005C5E8C" w:rsidRDefault="00206B5E" w:rsidP="002E522D">
      <w:pPr>
        <w:pStyle w:val="Els-body-text"/>
      </w:pPr>
      <w:r>
        <w:t>To</w:t>
      </w:r>
      <w:r w:rsidR="008075CC">
        <w:t xml:space="preserve"> find the best approach, a combination of these heuristics could be tested and the one that provides the best results in terms of performance could be chosen as the final heuristic.</w:t>
      </w:r>
    </w:p>
    <w:p w14:paraId="35EDCC64" w14:textId="558DB81A" w:rsidR="00531B1B" w:rsidRDefault="005C5E8C">
      <w:pPr>
        <w:pStyle w:val="Els-2ndorder-head"/>
      </w:pPr>
      <w:r>
        <w:t>A* Algorithm</w:t>
      </w:r>
    </w:p>
    <w:p w14:paraId="26C7AFF8" w14:textId="77FEAF80" w:rsidR="005C5E8C" w:rsidRDefault="005C5E8C" w:rsidP="005C5E8C">
      <w:pPr>
        <w:pStyle w:val="Els-body-text"/>
      </w:pPr>
      <w:r>
        <w:t>The algorithm starts by setting the initial state, which is the current schedule of ships' arrival and departure. The algorithm then generates a set of possible next states by considering all the possible actions that can be taken from the current state.</w:t>
      </w:r>
    </w:p>
    <w:p w14:paraId="55B67B35" w14:textId="77777777" w:rsidR="005C5E8C" w:rsidRDefault="005C5E8C" w:rsidP="005C5E8C">
      <w:pPr>
        <w:pStyle w:val="Els-body-text"/>
      </w:pPr>
    </w:p>
    <w:p w14:paraId="54A19058" w14:textId="77777777" w:rsidR="005C5E8C" w:rsidRDefault="005C5E8C" w:rsidP="005C5E8C">
      <w:pPr>
        <w:pStyle w:val="Els-body-text"/>
      </w:pPr>
      <w:r>
        <w:t>For each possible next state, the algorithm calculates a cost function, which is a combination of the waiting time of ships and the cost of resources used. The algorithm then chooses the next state that has the lowest cost.</w:t>
      </w:r>
    </w:p>
    <w:p w14:paraId="552B75FB" w14:textId="77777777" w:rsidR="005C5E8C" w:rsidRDefault="005C5E8C" w:rsidP="005C5E8C">
      <w:pPr>
        <w:pStyle w:val="Els-body-text"/>
      </w:pPr>
    </w:p>
    <w:p w14:paraId="7F59FB3E" w14:textId="77777777" w:rsidR="005C5E8C" w:rsidRDefault="005C5E8C" w:rsidP="005C5E8C">
      <w:pPr>
        <w:pStyle w:val="Els-body-text"/>
      </w:pPr>
      <w:r>
        <w:t>The algorithm continues this process until it finds the optimal schedule, which is the schedule that minimizes the total waiting time of all ships while maximizing the use of resources.</w:t>
      </w:r>
    </w:p>
    <w:p w14:paraId="3A086A4B" w14:textId="77777777" w:rsidR="005C5E8C" w:rsidRDefault="005C5E8C" w:rsidP="005C5E8C">
      <w:pPr>
        <w:pStyle w:val="Els-body-text"/>
      </w:pPr>
    </w:p>
    <w:p w14:paraId="6FE280F5" w14:textId="0B5C3ED8" w:rsidR="005C5E8C" w:rsidRDefault="005C5E8C" w:rsidP="005C5E8C">
      <w:pPr>
        <w:pStyle w:val="Els-body-text"/>
      </w:pPr>
      <w:r>
        <w:t>The A* algorithm can be adapted to consider the specific constraints of the dock management problem, such as the capacity of the docks and the size of ships. The A* algorithm can also be combined with the previously mentioned heuristics to guide the search for the optimal schedule.</w:t>
      </w:r>
    </w:p>
    <w:p w14:paraId="5F7A1C4E" w14:textId="77777777" w:rsidR="005C5E8C" w:rsidRDefault="005C5E8C" w:rsidP="005C5E8C">
      <w:pPr>
        <w:pStyle w:val="Els-body-text"/>
      </w:pPr>
    </w:p>
    <w:p w14:paraId="38DC9424" w14:textId="6A9CCC5A" w:rsidR="005C5E8C" w:rsidRPr="005C5E8C" w:rsidRDefault="005C5E8C" w:rsidP="005C5E8C">
      <w:pPr>
        <w:pStyle w:val="Els-body-text"/>
      </w:pPr>
      <w:r>
        <w:t>It's worth noting that the A* algorithm can be computationally expensive as it has to generate and evaluate a large number of possible states. Therefore, it's also important to consider the trade-off between performance and computational time.</w:t>
      </w:r>
    </w:p>
    <w:p w14:paraId="2D6B39A7" w14:textId="22CE8845" w:rsidR="00531B1B" w:rsidRDefault="005C5E8C">
      <w:pPr>
        <w:pStyle w:val="Els-2ndorder-head"/>
        <w:rPr>
          <w:szCs w:val="16"/>
        </w:rPr>
      </w:pPr>
      <w:r>
        <w:rPr>
          <w:szCs w:val="16"/>
        </w:rPr>
        <w:t>Greedy Search Algorithm</w:t>
      </w:r>
    </w:p>
    <w:p w14:paraId="664BDF36" w14:textId="77777777" w:rsidR="00970F9E" w:rsidRDefault="00970F9E" w:rsidP="00970F9E">
      <w:pPr>
        <w:pStyle w:val="Els-body-text"/>
      </w:pPr>
      <w:r>
        <w:t>The greedy search algorithm is a method that makes decisions by selecting the best option among the available alternatives at each step. It can be used to solve the dock management problem by determining the most efficient schedule for ships' arrival and departure and the allocation of cargo handling equipment.</w:t>
      </w:r>
    </w:p>
    <w:p w14:paraId="07BF0159" w14:textId="77777777" w:rsidR="00970F9E" w:rsidRDefault="00970F9E" w:rsidP="00970F9E">
      <w:pPr>
        <w:pStyle w:val="Els-body-text"/>
      </w:pPr>
    </w:p>
    <w:p w14:paraId="45A367EF" w14:textId="0C3E703D" w:rsidR="00970F9E" w:rsidRDefault="00970F9E" w:rsidP="00970F9E">
      <w:pPr>
        <w:pStyle w:val="Els-body-text"/>
      </w:pPr>
      <w:r>
        <w:t xml:space="preserve">The algorithm begins by setting the initial state, which is the current schedule of ships' arrival and departure and the allocation of cargo handling equipment. The algorithm then generates a set of potential next states by evaluating all the possible actions that can be taken from the current state. </w:t>
      </w:r>
    </w:p>
    <w:p w14:paraId="28D702EF" w14:textId="77777777" w:rsidR="00970F9E" w:rsidRDefault="00970F9E" w:rsidP="00970F9E">
      <w:pPr>
        <w:pStyle w:val="Els-body-text"/>
      </w:pPr>
    </w:p>
    <w:p w14:paraId="5B984CC2" w14:textId="77777777" w:rsidR="00970F9E" w:rsidRDefault="00970F9E" w:rsidP="00970F9E">
      <w:pPr>
        <w:pStyle w:val="Els-body-text"/>
      </w:pPr>
      <w:r>
        <w:t>For each potential next state, the algorithm calculates a cost function, which is a combination of the waiting time of ships and the cost of resources used. The algorithm then selects the next state that has the lowest cost at that moment.</w:t>
      </w:r>
    </w:p>
    <w:p w14:paraId="7CC5A8AE" w14:textId="77777777" w:rsidR="00970F9E" w:rsidRDefault="00970F9E" w:rsidP="00970F9E">
      <w:pPr>
        <w:pStyle w:val="Els-body-text"/>
      </w:pPr>
    </w:p>
    <w:p w14:paraId="45E5253B" w14:textId="77777777" w:rsidR="00970F9E" w:rsidRDefault="00970F9E" w:rsidP="00970F9E">
      <w:pPr>
        <w:pStyle w:val="Els-body-text"/>
      </w:pPr>
      <w:r>
        <w:t>The algorithm continues this process until it reaches the final state, which is the schedule that locally minimizes the total waiting time of all ships and the cost of resources used.</w:t>
      </w:r>
    </w:p>
    <w:p w14:paraId="02D21264" w14:textId="77777777" w:rsidR="00970F9E" w:rsidRDefault="00970F9E" w:rsidP="00970F9E">
      <w:pPr>
        <w:pStyle w:val="Els-body-text"/>
      </w:pPr>
    </w:p>
    <w:p w14:paraId="50184485" w14:textId="3D385ECF" w:rsidR="00970F9E" w:rsidRDefault="00970F9E" w:rsidP="00970F9E">
      <w:pPr>
        <w:pStyle w:val="Els-body-text"/>
      </w:pPr>
      <w:r>
        <w:lastRenderedPageBreak/>
        <w:t>It's important to note that the greedy algorithm may not always find the global optimal solution. It focuses on the locally optimal solution at each step, and it may be necessary to consider other parameters such as the capacity of the docks, the size of ships and the loading time, to reach the best results.</w:t>
      </w:r>
    </w:p>
    <w:p w14:paraId="4E097304" w14:textId="77777777" w:rsidR="00970F9E" w:rsidRDefault="00970F9E" w:rsidP="00970F9E">
      <w:pPr>
        <w:pStyle w:val="Els-body-text"/>
      </w:pPr>
    </w:p>
    <w:p w14:paraId="684E85B9" w14:textId="4B533E3D" w:rsidR="00970F9E" w:rsidRDefault="00970F9E" w:rsidP="00970F9E">
      <w:pPr>
        <w:pStyle w:val="Els-body-text"/>
      </w:pPr>
      <w:r>
        <w:t>Also, this algorithm generally requires less computational resources than other methods such as A* algorithm, as it doesn't have to generate and evaluate many possible states.</w:t>
      </w:r>
    </w:p>
    <w:p w14:paraId="2F43D8CB" w14:textId="77777777" w:rsidR="00970F9E" w:rsidRPr="00970F9E" w:rsidRDefault="00970F9E" w:rsidP="000728BD">
      <w:pPr>
        <w:pStyle w:val="Els-body-text"/>
        <w:ind w:firstLine="0"/>
      </w:pPr>
    </w:p>
    <w:p w14:paraId="5A2AC968" w14:textId="2005C01E" w:rsidR="00531B1B" w:rsidRDefault="00970F9E">
      <w:pPr>
        <w:pStyle w:val="Els-1storder-head"/>
      </w:pPr>
      <w:r>
        <w:t>A* Algorithm vs Greedy Search Algorithm</w:t>
      </w:r>
    </w:p>
    <w:p w14:paraId="561E6FEA" w14:textId="77777777" w:rsidR="00970F9E" w:rsidRDefault="00970F9E" w:rsidP="00970F9E">
      <w:pPr>
        <w:pStyle w:val="Els-body-text"/>
      </w:pPr>
      <w:r>
        <w:t>Both the A* algorithm and the greedy search algorithm can be used to solve the dock management problem by finding the most efficient schedule for ships' arrival and departure and the allocation of cargo handling equipment. However, there are some key differences between the two algorithms.</w:t>
      </w:r>
    </w:p>
    <w:p w14:paraId="68B847E3" w14:textId="77777777" w:rsidR="00970F9E" w:rsidRDefault="00970F9E" w:rsidP="00970F9E">
      <w:pPr>
        <w:pStyle w:val="Els-body-text"/>
      </w:pPr>
    </w:p>
    <w:p w14:paraId="00AAAE2E" w14:textId="61BF8E02" w:rsidR="00970F9E" w:rsidRDefault="00970F9E" w:rsidP="00970F9E">
      <w:pPr>
        <w:pStyle w:val="Els-body-text"/>
      </w:pPr>
      <w:r>
        <w:t xml:space="preserve">The A* algorithm is a complete search algorithm that is guaranteed to find the optimal solution, as long as it's given the right heuristics. It uses a cost function that </w:t>
      </w:r>
      <w:r w:rsidR="00206B5E">
        <w:t>considers</w:t>
      </w:r>
      <w:r>
        <w:t xml:space="preserve"> both the waiting time of ships and the cost of resources used. The algorithm also generates and evaluates many possible states, making it more computationally expensive than the greedy search algorithm.</w:t>
      </w:r>
    </w:p>
    <w:p w14:paraId="2EE8BE9A" w14:textId="77777777" w:rsidR="00970F9E" w:rsidRDefault="00970F9E" w:rsidP="00970F9E">
      <w:pPr>
        <w:pStyle w:val="Els-body-text"/>
      </w:pPr>
    </w:p>
    <w:p w14:paraId="31E4F403" w14:textId="4F76E554" w:rsidR="00970F9E" w:rsidRDefault="00970F9E" w:rsidP="00970F9E">
      <w:pPr>
        <w:pStyle w:val="Els-body-text"/>
      </w:pPr>
      <w:r>
        <w:t>On the other hand, the greedy search algorithm is a heuristic search algorithm that makes decisions by selecting the locally optimal solution at each step. It uses a cost function that considers the waiting time of ships and the cost of resources used. However, it may not always find the optimal solution as it doesn't take into account the global state of the problem. Additionally, it requires less computational resources as it doesn't have to generate and evaluate a large number of possible states.</w:t>
      </w:r>
    </w:p>
    <w:p w14:paraId="3771E2CE" w14:textId="77777777" w:rsidR="00970F9E" w:rsidRDefault="00970F9E" w:rsidP="00970F9E">
      <w:pPr>
        <w:pStyle w:val="Els-body-text"/>
      </w:pPr>
    </w:p>
    <w:p w14:paraId="2716D483" w14:textId="77777777" w:rsidR="00970F9E" w:rsidRDefault="00970F9E" w:rsidP="00970F9E">
      <w:pPr>
        <w:pStyle w:val="Els-body-text"/>
      </w:pPr>
      <w:r>
        <w:t>In the dock management problem, where the waiting time is a crucial parameter and the resources used are a secondary one, the A* algorithm would be more efficient as it guarantees to find the optimal solution. However, if computational resources are a constraint, the greedy search algorithm may be a better option as it requires less computational resources.</w:t>
      </w:r>
    </w:p>
    <w:p w14:paraId="31E37551" w14:textId="77777777" w:rsidR="00970F9E" w:rsidRDefault="00970F9E" w:rsidP="00970F9E">
      <w:pPr>
        <w:pStyle w:val="Els-body-text"/>
      </w:pPr>
    </w:p>
    <w:p w14:paraId="17A8046F" w14:textId="10A1FD4F" w:rsidR="00970F9E" w:rsidRDefault="00970F9E" w:rsidP="00970F9E">
      <w:pPr>
        <w:pStyle w:val="Els-body-text"/>
      </w:pPr>
      <w:r>
        <w:t>It's worth noting that the best approach would be to test both algorithms and compare the results to determine which one is more efficient for this problem and to find the trade-offs between the performance and the computational time.</w:t>
      </w:r>
    </w:p>
    <w:p w14:paraId="1CFF22D9" w14:textId="77777777" w:rsidR="003E7C5B" w:rsidRPr="00970F9E" w:rsidRDefault="003E7C5B" w:rsidP="000728BD">
      <w:pPr>
        <w:pStyle w:val="Els-body-text"/>
        <w:ind w:firstLine="0"/>
      </w:pPr>
    </w:p>
    <w:p w14:paraId="153B551E" w14:textId="5F4E24ED" w:rsidR="00531B1B" w:rsidRDefault="00B27240">
      <w:pPr>
        <w:pStyle w:val="Els-1storder-head"/>
      </w:pPr>
      <w:r>
        <w:t>Conclusion</w:t>
      </w:r>
    </w:p>
    <w:p w14:paraId="75828B09" w14:textId="6D6E996B" w:rsidR="00B27240" w:rsidRDefault="00B27240" w:rsidP="00B27240">
      <w:pPr>
        <w:pStyle w:val="Els-body-text"/>
      </w:pPr>
      <w:r>
        <w:t>In conclusion, the dock management problem involves finding the most efficient schedule for ships' arrival and departure, in order to minimize the total waiting time of all ships while maximizing the use of resources. The problem can be formulated mathematically and solved using optimization algorithms such as A* algorithm</w:t>
      </w:r>
      <w:r w:rsidR="000728BD">
        <w:t xml:space="preserve"> and</w:t>
      </w:r>
      <w:r>
        <w:t xml:space="preserve"> greedy search algorithm</w:t>
      </w:r>
      <w:r w:rsidR="000728BD">
        <w:t>.</w:t>
      </w:r>
      <w:r>
        <w:t xml:space="preserve"> The solution of the problem requires a multi-step process that includes data collection, problem formulation, algorithm selection, solution generation, and solution evaluation.</w:t>
      </w:r>
    </w:p>
    <w:p w14:paraId="2C1CCB49" w14:textId="77777777" w:rsidR="00B27240" w:rsidRDefault="00B27240" w:rsidP="00B27240">
      <w:pPr>
        <w:pStyle w:val="Els-body-text"/>
      </w:pPr>
    </w:p>
    <w:p w14:paraId="53EB711D" w14:textId="3F7EE589" w:rsidR="00B27240" w:rsidRDefault="00B27240" w:rsidP="00B27240">
      <w:pPr>
        <w:pStyle w:val="Els-body-text"/>
      </w:pPr>
      <w:r>
        <w:t>The results of the performance of the algorithms were compared, and it was found that the A* algorithm was more efficient in finding the optimal solution, while the greedy search algorithm was more efficient in terms of computational resources. However, it's important to note that the best approach would be to test both algorithms and compare the results to determine which one is more efficient for this problem, and to find the trade-offs between the performance and the computational time.</w:t>
      </w:r>
    </w:p>
    <w:p w14:paraId="0238954F" w14:textId="77777777" w:rsidR="00B27240" w:rsidRDefault="00B27240" w:rsidP="00B27240">
      <w:pPr>
        <w:pStyle w:val="Els-body-text"/>
      </w:pPr>
    </w:p>
    <w:p w14:paraId="7A573268" w14:textId="48FE97EB" w:rsidR="002E522D" w:rsidRPr="002E522D" w:rsidRDefault="002E522D" w:rsidP="002E522D">
      <w:pPr>
        <w:autoSpaceDE w:val="0"/>
        <w:autoSpaceDN w:val="0"/>
        <w:adjustRightInd w:val="0"/>
        <w:spacing w:line="240" w:lineRule="exact"/>
        <w:ind w:firstLine="240"/>
        <w:jc w:val="both"/>
        <w:rPr>
          <w:lang w:val="en-US"/>
        </w:rPr>
      </w:pPr>
      <w:r w:rsidRPr="002E522D">
        <w:rPr>
          <w:lang w:val="en-US"/>
        </w:rPr>
        <w:t>The task of managing dock operations is a complex and challenging problem that requires a thorough understanding of the operations and the ability to optimize resources. The use of Artificial Intelligence (AI) techniques, such as A* algorithm</w:t>
      </w:r>
      <w:r w:rsidR="000728BD">
        <w:rPr>
          <w:lang w:val="en-US"/>
        </w:rPr>
        <w:t xml:space="preserve"> and</w:t>
      </w:r>
      <w:r w:rsidRPr="002E522D">
        <w:rPr>
          <w:lang w:val="en-US"/>
        </w:rPr>
        <w:t xml:space="preserve"> greedy search algorithm, to solve the problem </w:t>
      </w:r>
      <w:r w:rsidR="000728BD">
        <w:rPr>
          <w:lang w:val="en-US"/>
        </w:rPr>
        <w:t>was</w:t>
      </w:r>
      <w:r w:rsidRPr="002E522D">
        <w:rPr>
          <w:lang w:val="en-US"/>
        </w:rPr>
        <w:t xml:space="preserve"> a </w:t>
      </w:r>
      <w:r w:rsidR="000728BD">
        <w:rPr>
          <w:lang w:val="en-US"/>
        </w:rPr>
        <w:t xml:space="preserve">new </w:t>
      </w:r>
      <w:r w:rsidRPr="002E522D">
        <w:rPr>
          <w:lang w:val="en-US"/>
        </w:rPr>
        <w:t xml:space="preserve">approach that presented us with many </w:t>
      </w:r>
      <w:r w:rsidRPr="002E522D">
        <w:rPr>
          <w:lang w:val="en-US"/>
        </w:rPr>
        <w:lastRenderedPageBreak/>
        <w:t xml:space="preserve">challenges. As this was our first interaction with AI, the </w:t>
      </w:r>
      <w:r w:rsidR="000728BD">
        <w:rPr>
          <w:lang w:val="en-US"/>
        </w:rPr>
        <w:t>work</w:t>
      </w:r>
      <w:r w:rsidRPr="002E522D">
        <w:rPr>
          <w:lang w:val="en-US"/>
        </w:rPr>
        <w:t xml:space="preserve"> proposal was very hard and time consuming. We had to invest a significant amount of time and effort to understand the problem, gather the necessary data, select the appropriate algorithm, and develop an efficient solution. Despite the difficulties, we were able to successfully implement the solution and achieve the desired performance. Overall, the experience has been very rewarding and has provided us with a deeper understanding of the potential of AI in the field of dock management.</w:t>
      </w:r>
    </w:p>
    <w:p w14:paraId="48E3047D" w14:textId="01C7BE8B" w:rsidR="00D23F5A" w:rsidRDefault="00D23F5A" w:rsidP="00A74355">
      <w:pPr>
        <w:autoSpaceDE w:val="0"/>
        <w:autoSpaceDN w:val="0"/>
        <w:adjustRightInd w:val="0"/>
        <w:spacing w:line="240" w:lineRule="exact"/>
        <w:jc w:val="both"/>
        <w:rPr>
          <w:lang w:val="en-US"/>
        </w:rPr>
      </w:pPr>
    </w:p>
    <w:p w14:paraId="66E58414" w14:textId="39888C2D" w:rsidR="00A74355" w:rsidRDefault="00A74355" w:rsidP="00A74355">
      <w:pPr>
        <w:pStyle w:val="Els-1storder-head"/>
      </w:pPr>
      <w:r>
        <w:t>Bibliography</w:t>
      </w:r>
    </w:p>
    <w:p w14:paraId="1F67D8C6" w14:textId="154E6A41" w:rsidR="00A74355" w:rsidRDefault="00A74355" w:rsidP="00206B5E">
      <w:pPr>
        <w:pStyle w:val="Els-body-text"/>
      </w:pPr>
      <w:hyperlink r:id="rId9" w:history="1">
        <w:r w:rsidRPr="00A74355">
          <w:rPr>
            <w:rStyle w:val="Hiperligao"/>
            <w:sz w:val="20"/>
          </w:rPr>
          <w:t>https://www.ilo.org/dyn/natlex/docs/ELECTRONIC/85488/95730/F2360145/TON85488.pdf</w:t>
        </w:r>
      </w:hyperlink>
    </w:p>
    <w:p w14:paraId="3C7F1F4B" w14:textId="50F0CF76" w:rsidR="00A74355" w:rsidRDefault="00A74355" w:rsidP="00A74355">
      <w:pPr>
        <w:pStyle w:val="Els-body-text"/>
      </w:pPr>
      <w:r w:rsidRPr="00A74355">
        <w:t>"Artificial Intelligence: A Modern Approach" by Stuart Russell and Peter Norvig</w:t>
      </w:r>
    </w:p>
    <w:p w14:paraId="4153B483" w14:textId="683A845D" w:rsidR="00206B5E" w:rsidRDefault="00206B5E" w:rsidP="00A74355">
      <w:pPr>
        <w:pStyle w:val="Els-body-text"/>
      </w:pPr>
      <w:hyperlink r:id="rId10" w:history="1">
        <w:r w:rsidRPr="00C945F3">
          <w:rPr>
            <w:rStyle w:val="Hiperligao"/>
            <w:sz w:val="20"/>
          </w:rPr>
          <w:t>https://en.wikipedia.org/wiki/Heuristic_(computer_science)</w:t>
        </w:r>
      </w:hyperlink>
    </w:p>
    <w:p w14:paraId="27F4DBE6" w14:textId="067BAB55" w:rsidR="00206B5E" w:rsidRDefault="00206B5E" w:rsidP="00A74355">
      <w:pPr>
        <w:pStyle w:val="Els-body-text"/>
      </w:pPr>
      <w:r w:rsidRPr="00206B5E">
        <w:t>https://www.geeksforgeeks.org/understanding-peas-in-artificial-intelligence/</w:t>
      </w:r>
    </w:p>
    <w:p w14:paraId="0122C8D5" w14:textId="0E84B051" w:rsidR="00206B5E" w:rsidRDefault="00206B5E" w:rsidP="00A74355">
      <w:pPr>
        <w:pStyle w:val="Els-body-text"/>
      </w:pPr>
      <w:hyperlink r:id="rId11" w:history="1">
        <w:r w:rsidRPr="00C945F3">
          <w:rPr>
            <w:rStyle w:val="Hiperligao"/>
            <w:sz w:val="20"/>
          </w:rPr>
          <w:t>https://en.wikipedia.org/wiki/A*_search_algorithm</w:t>
        </w:r>
      </w:hyperlink>
    </w:p>
    <w:p w14:paraId="7AD95625" w14:textId="0458D0EB" w:rsidR="00206B5E" w:rsidRDefault="00206B5E" w:rsidP="00A74355">
      <w:pPr>
        <w:pStyle w:val="Els-body-text"/>
      </w:pPr>
      <w:hyperlink r:id="rId12" w:history="1">
        <w:r w:rsidRPr="00C945F3">
          <w:rPr>
            <w:rStyle w:val="Hiperligao"/>
            <w:sz w:val="20"/>
          </w:rPr>
          <w:t>https://www.geeksforgeeks.org/a-search-algorithm/</w:t>
        </w:r>
      </w:hyperlink>
    </w:p>
    <w:p w14:paraId="2A20C97E" w14:textId="0343944B" w:rsidR="00206B5E" w:rsidRDefault="00206B5E" w:rsidP="00A74355">
      <w:pPr>
        <w:pStyle w:val="Els-body-text"/>
      </w:pPr>
      <w:hyperlink r:id="rId13" w:history="1">
        <w:r w:rsidRPr="00C945F3">
          <w:rPr>
            <w:rStyle w:val="Hiperligao"/>
            <w:sz w:val="20"/>
          </w:rPr>
          <w:t>https://en.wikipedia.org/wiki/Greedy_algorithm</w:t>
        </w:r>
      </w:hyperlink>
    </w:p>
    <w:p w14:paraId="21944969" w14:textId="71EA9F5E" w:rsidR="00206B5E" w:rsidRDefault="00206B5E" w:rsidP="00A74355">
      <w:pPr>
        <w:pStyle w:val="Els-body-text"/>
      </w:pPr>
      <w:r w:rsidRPr="00206B5E">
        <w:t>https://www.geeksforgeeks.org/greedy-algorithms/</w:t>
      </w:r>
    </w:p>
    <w:p w14:paraId="1FBE64CD" w14:textId="77777777" w:rsidR="00A74355" w:rsidRPr="00A74355" w:rsidRDefault="00A74355" w:rsidP="00A74355">
      <w:pPr>
        <w:pStyle w:val="Els-body-text"/>
        <w:rPr>
          <w:lang w:val="en-GB"/>
        </w:rPr>
      </w:pPr>
    </w:p>
    <w:sectPr w:rsidR="00A74355" w:rsidRPr="00A74355" w:rsidSect="006A3A63">
      <w:headerReference w:type="even" r:id="rId14"/>
      <w:headerReference w:type="default" r:id="rId15"/>
      <w:headerReference w:type="first" r:id="rId16"/>
      <w:footerReference w:type="first" r:id="rId17"/>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F80EA" w14:textId="77777777" w:rsidR="00566EC9" w:rsidRDefault="00566EC9">
      <w:r>
        <w:separator/>
      </w:r>
    </w:p>
    <w:p w14:paraId="12217ABC" w14:textId="77777777" w:rsidR="00566EC9" w:rsidRDefault="00566EC9"/>
  </w:endnote>
  <w:endnote w:type="continuationSeparator" w:id="0">
    <w:p w14:paraId="052A5714" w14:textId="77777777" w:rsidR="00566EC9" w:rsidRDefault="00566EC9">
      <w:r>
        <w:continuationSeparator/>
      </w:r>
    </w:p>
    <w:p w14:paraId="445B44D3" w14:textId="77777777" w:rsidR="00566EC9" w:rsidRDefault="00566E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CBD09C4F-ADC3-49FB-B3E2-3D194931452F}"/>
    <w:embedBold r:id="rId2" w:fontKey="{A765F122-F45A-4DE6-BDD7-F7E89A22778B}"/>
    <w:embedItalic r:id="rId3" w:fontKey="{29C4284F-BF77-49DA-9B4A-876428DC4083}"/>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36575"/>
      <w:lock w:val="contentLocked"/>
      <w:placeholder>
        <w:docPart w:val="DefaultPlaceholder_1082065158"/>
      </w:placeholder>
      <w:group/>
    </w:sdtPr>
    <w:sdtContent>
      <w:p w14:paraId="16EE8ADD" w14:textId="3B92A72E" w:rsidR="00531B1B" w:rsidRDefault="00000000" w:rsidP="008048D6">
        <w:pPr>
          <w:pStyle w:val="Rodap"/>
          <w:spacing w:before="240" w:beforeAutospacing="0" w:line="200" w:lineRule="exact"/>
        </w:pPr>
        <w:sdt>
          <w:sdtPr>
            <w:id w:val="-1440681418"/>
            <w:placeholder>
              <w:docPart w:val="DefaultPlaceholder_1082065158"/>
            </w:placeholder>
          </w:sdtPr>
          <w:sdtContent>
            <w:r w:rsidR="008048D6" w:rsidRPr="008048D6">
              <w:rPr>
                <w:sz w:val="18"/>
                <w:szCs w:val="18"/>
              </w:rPr>
              <w:t>Please cite this article as:</w:t>
            </w:r>
            <w:r w:rsidR="008E0E2A">
              <w:rPr>
                <w:sz w:val="18"/>
                <w:szCs w:val="18"/>
              </w:rPr>
              <w:t xml:space="preserve"> </w:t>
            </w:r>
            <w:r w:rsidR="008048D6" w:rsidRPr="008048D6">
              <w:rPr>
                <w:sz w:val="18"/>
                <w:szCs w:val="18"/>
              </w:rPr>
              <w:t>First author et al., Article title,</w:t>
            </w:r>
            <w:r w:rsidR="00A86478" w:rsidRPr="008048D6">
              <w:rPr>
                <w:sz w:val="18"/>
                <w:szCs w:val="18"/>
              </w:rPr>
              <w:t xml:space="preserve"> </w:t>
            </w:r>
            <w:r w:rsidR="00A86478" w:rsidRPr="00A86478">
              <w:rPr>
                <w:sz w:val="18"/>
                <w:szCs w:val="18"/>
              </w:rPr>
              <w:t>Computer Vision and Image Understanding (2017),</w:t>
            </w:r>
            <w:r w:rsidR="00A86478" w:rsidRPr="005027CD">
              <w:rPr>
                <w:sz w:val="18"/>
                <w:szCs w:val="18"/>
              </w:rPr>
              <w:t xml:space="preserve"> </w:t>
            </w:r>
            <w:r w:rsidR="00A86478">
              <w:rPr>
                <w:szCs w:val="16"/>
              </w:rPr>
              <w:br/>
            </w:r>
            <w:r w:rsidR="005027CD" w:rsidRPr="005027CD">
              <w:rPr>
                <w:sz w:val="18"/>
                <w:szCs w:val="18"/>
              </w:rPr>
              <w:t>http://dx.doi</w:t>
            </w:r>
            <w:r w:rsidR="00592DBB">
              <w:rPr>
                <w:sz w:val="18"/>
                <w:szCs w:val="18"/>
              </w:rPr>
              <w:t>.org/10.1016/j.cviu.2017.00</w:t>
            </w:r>
            <w:r w:rsidR="005027CD">
              <w:rPr>
                <w:sz w:val="18"/>
                <w:szCs w:val="18"/>
              </w:rPr>
              <w:t>.00</w:t>
            </w:r>
            <w:r w:rsidR="00592DBB">
              <w:rPr>
                <w:sz w:val="18"/>
                <w:szCs w:val="18"/>
              </w:rPr>
              <w:t>0</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38E74" w14:textId="77777777" w:rsidR="00566EC9" w:rsidRDefault="00566EC9">
      <w:pPr>
        <w:pStyle w:val="Rodap"/>
        <w:rPr>
          <w:lang w:val="en-GB"/>
        </w:rPr>
      </w:pPr>
      <w:r>
        <w:drawing>
          <wp:inline distT="0" distB="0" distL="0" distR="0" wp14:anchorId="2282EADC" wp14:editId="1378BEA2">
            <wp:extent cx="563245" cy="2095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0955"/>
                    </a:xfrm>
                    <a:prstGeom prst="rect">
                      <a:avLst/>
                    </a:prstGeom>
                    <a:noFill/>
                    <a:ln>
                      <a:noFill/>
                    </a:ln>
                  </pic:spPr>
                </pic:pic>
              </a:graphicData>
            </a:graphic>
          </wp:inline>
        </w:drawing>
      </w:r>
    </w:p>
    <w:p w14:paraId="61BCC949" w14:textId="77777777" w:rsidR="00566EC9" w:rsidRDefault="00566EC9"/>
  </w:footnote>
  <w:footnote w:type="continuationSeparator" w:id="0">
    <w:p w14:paraId="27F622D0" w14:textId="77777777" w:rsidR="00566EC9" w:rsidRDefault="00566EC9">
      <w:r>
        <w:continuationSeparator/>
      </w:r>
    </w:p>
    <w:p w14:paraId="28A25D3B" w14:textId="77777777" w:rsidR="00566EC9" w:rsidRDefault="00566E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FEF8" w14:textId="2F172A61" w:rsidR="00531B1B" w:rsidRPr="001447E9" w:rsidRDefault="00531B1B">
    <w:pPr>
      <w:pStyle w:val="Cabealho"/>
      <w:tabs>
        <w:tab w:val="center" w:pos="4920"/>
      </w:tabs>
      <w:spacing w:line="200" w:lineRule="exact"/>
      <w:rPr>
        <w:i w:val="0"/>
        <w:iCs/>
        <w:szCs w:val="16"/>
      </w:rPr>
    </w:pPr>
    <w:r>
      <w:rPr>
        <w:rStyle w:val="Nmerodepgina"/>
        <w:i w:val="0"/>
      </w:rPr>
      <w:fldChar w:fldCharType="begin"/>
    </w:r>
    <w:r>
      <w:rPr>
        <w:rStyle w:val="Nmerodepgina"/>
        <w:i w:val="0"/>
      </w:rPr>
      <w:instrText xml:space="preserve"> PAGE </w:instrText>
    </w:r>
    <w:r>
      <w:rPr>
        <w:rStyle w:val="Nmerodepgina"/>
        <w:i w:val="0"/>
      </w:rPr>
      <w:fldChar w:fldCharType="separate"/>
    </w:r>
    <w:r w:rsidR="00A82EB2">
      <w:rPr>
        <w:rStyle w:val="Nmerodepgina"/>
        <w:i w:val="0"/>
      </w:rPr>
      <w:t>2</w:t>
    </w:r>
    <w:r>
      <w:rPr>
        <w:rStyle w:val="Nmerodepgina"/>
        <w:i w:val="0"/>
      </w:rPr>
      <w:fldChar w:fldCharType="end"/>
    </w:r>
    <w:r>
      <w:tab/>
    </w:r>
    <w:r w:rsidR="003E7C5B">
      <w:rPr>
        <w:iCs/>
        <w:szCs w:val="16"/>
      </w:rPr>
      <w:t>Artificial Intelligence</w:t>
    </w:r>
    <w:r w:rsidR="001447E9" w:rsidRPr="001447E9">
      <w:rPr>
        <w:iCs/>
        <w:szCs w:val="16"/>
      </w:rPr>
      <w:t xml:space="preserve"> </w:t>
    </w:r>
    <w:r w:rsidR="00671AA4" w:rsidRPr="001447E9">
      <w:rPr>
        <w:iCs/>
        <w:szCs w:val="16"/>
      </w:rPr>
      <w:t xml:space="preserve"> 000 (20</w:t>
    </w:r>
    <w:r w:rsidR="003E7C5B">
      <w:rPr>
        <w:iCs/>
        <w:szCs w:val="16"/>
      </w:rPr>
      <w:t>23</w:t>
    </w:r>
    <w:r w:rsidR="00671AA4" w:rsidRPr="001447E9">
      <w:rPr>
        <w:iCs/>
        <w:szCs w:val="16"/>
      </w:rPr>
      <w:t xml:space="preserve">) </w:t>
    </w:r>
    <w:r w:rsidR="0054516B" w:rsidRPr="001447E9">
      <w:rPr>
        <w:iCs/>
        <w:szCs w:val="16"/>
      </w:rPr>
      <w:t>00</w:t>
    </w:r>
    <w:r w:rsidR="00671AA4" w:rsidRPr="001447E9">
      <w:rPr>
        <w:iCs/>
        <w:szCs w:val="16"/>
      </w:rPr>
      <w:t>0–</w:t>
    </w:r>
    <w:r w:rsidR="0054516B" w:rsidRPr="001447E9">
      <w:rPr>
        <w:iCs/>
        <w:szCs w:val="16"/>
      </w:rPr>
      <w:t>00</w:t>
    </w:r>
    <w:r w:rsidR="00671AA4" w:rsidRPr="001447E9">
      <w:rPr>
        <w:iCs/>
        <w:szCs w:val="16"/>
      </w:rPr>
      <w:t>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88BEA" w14:textId="06FBA5FB" w:rsidR="00531B1B" w:rsidRDefault="00531B1B" w:rsidP="00DE13C4">
    <w:pPr>
      <w:pStyle w:val="Cabealho"/>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001447E9" w:rsidRPr="001447E9">
      <w:rPr>
        <w:iCs/>
        <w:szCs w:val="16"/>
      </w:rPr>
      <w:t>Computer Vision and Image Understanding  000 (2017) 000–000</w:t>
    </w:r>
    <w:r>
      <w:tab/>
    </w:r>
    <w:r>
      <w:rPr>
        <w:rStyle w:val="Nmerodepgina"/>
        <w:i w:val="0"/>
      </w:rPr>
      <w:fldChar w:fldCharType="begin"/>
    </w:r>
    <w:r>
      <w:rPr>
        <w:rStyle w:val="Nmerodepgina"/>
        <w:i w:val="0"/>
      </w:rPr>
      <w:instrText xml:space="preserve"> PAGE </w:instrText>
    </w:r>
    <w:r>
      <w:rPr>
        <w:rStyle w:val="Nmerodepgina"/>
        <w:i w:val="0"/>
      </w:rPr>
      <w:fldChar w:fldCharType="separate"/>
    </w:r>
    <w:r w:rsidR="00A82EB2">
      <w:rPr>
        <w:rStyle w:val="Nmerodepgina"/>
        <w:i w:val="0"/>
      </w:rPr>
      <w:t>5</w:t>
    </w:r>
    <w:r>
      <w:rPr>
        <w:rStyle w:val="Nmerodepgina"/>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DC4B0" w14:textId="77777777" w:rsidR="00531B1B" w:rsidRDefault="00531B1B">
    <w:pPr>
      <w:pStyle w:val="Cabealho"/>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996911332">
    <w:abstractNumId w:val="6"/>
  </w:num>
  <w:num w:numId="2" w16cid:durableId="2122145267">
    <w:abstractNumId w:val="6"/>
  </w:num>
  <w:num w:numId="3" w16cid:durableId="324821618">
    <w:abstractNumId w:val="6"/>
  </w:num>
  <w:num w:numId="4" w16cid:durableId="759762288">
    <w:abstractNumId w:val="6"/>
  </w:num>
  <w:num w:numId="5" w16cid:durableId="1803305960">
    <w:abstractNumId w:val="0"/>
  </w:num>
  <w:num w:numId="6" w16cid:durableId="2092071994">
    <w:abstractNumId w:val="2"/>
  </w:num>
  <w:num w:numId="7" w16cid:durableId="1683699628">
    <w:abstractNumId w:val="7"/>
  </w:num>
  <w:num w:numId="8" w16cid:durableId="345180718">
    <w:abstractNumId w:val="1"/>
  </w:num>
  <w:num w:numId="9" w16cid:durableId="1703282803">
    <w:abstractNumId w:val="4"/>
  </w:num>
  <w:num w:numId="10" w16cid:durableId="1205675076">
    <w:abstractNumId w:val="13"/>
  </w:num>
  <w:num w:numId="11" w16cid:durableId="1003237687">
    <w:abstractNumId w:val="12"/>
  </w:num>
  <w:num w:numId="12" w16cid:durableId="348026632">
    <w:abstractNumId w:val="6"/>
  </w:num>
  <w:num w:numId="13" w16cid:durableId="325940226">
    <w:abstractNumId w:val="6"/>
  </w:num>
  <w:num w:numId="14" w16cid:durableId="1880314381">
    <w:abstractNumId w:val="6"/>
  </w:num>
  <w:num w:numId="15" w16cid:durableId="7952530">
    <w:abstractNumId w:val="6"/>
  </w:num>
  <w:num w:numId="16" w16cid:durableId="138495652">
    <w:abstractNumId w:val="0"/>
  </w:num>
  <w:num w:numId="17" w16cid:durableId="2103446872">
    <w:abstractNumId w:val="2"/>
  </w:num>
  <w:num w:numId="18" w16cid:durableId="1247373812">
    <w:abstractNumId w:val="7"/>
  </w:num>
  <w:num w:numId="19" w16cid:durableId="458501490">
    <w:abstractNumId w:val="1"/>
  </w:num>
  <w:num w:numId="20" w16cid:durableId="1643195739">
    <w:abstractNumId w:val="4"/>
  </w:num>
  <w:num w:numId="21" w16cid:durableId="985163089">
    <w:abstractNumId w:val="0"/>
  </w:num>
  <w:num w:numId="22" w16cid:durableId="1087536344">
    <w:abstractNumId w:val="6"/>
  </w:num>
  <w:num w:numId="23" w16cid:durableId="1794594475">
    <w:abstractNumId w:val="6"/>
  </w:num>
  <w:num w:numId="24" w16cid:durableId="1095513476">
    <w:abstractNumId w:val="6"/>
  </w:num>
  <w:num w:numId="25" w16cid:durableId="562452576">
    <w:abstractNumId w:val="6"/>
  </w:num>
  <w:num w:numId="26" w16cid:durableId="1507478270">
    <w:abstractNumId w:val="10"/>
  </w:num>
  <w:num w:numId="27" w16cid:durableId="43063199">
    <w:abstractNumId w:val="11"/>
  </w:num>
  <w:num w:numId="28" w16cid:durableId="962153129">
    <w:abstractNumId w:val="3"/>
  </w:num>
  <w:num w:numId="29" w16cid:durableId="1030954257">
    <w:abstractNumId w:val="5"/>
  </w:num>
  <w:num w:numId="30" w16cid:durableId="1475755629">
    <w:abstractNumId w:val="9"/>
  </w:num>
  <w:num w:numId="31" w16cid:durableId="744453026">
    <w:abstractNumId w:val="8"/>
  </w:num>
  <w:num w:numId="32" w16cid:durableId="16960776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PostScriptOverText/>
  <w:embedTrueTypeFonts/>
  <w:embedSystemFonts/>
  <w:saveSubsetFonts/>
  <w:mirrorMargin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79C"/>
    <w:rsid w:val="000666E6"/>
    <w:rsid w:val="00071084"/>
    <w:rsid w:val="000728BD"/>
    <w:rsid w:val="000A4EF6"/>
    <w:rsid w:val="000F4446"/>
    <w:rsid w:val="00132FB1"/>
    <w:rsid w:val="00134262"/>
    <w:rsid w:val="001447E9"/>
    <w:rsid w:val="00154A84"/>
    <w:rsid w:val="0016589A"/>
    <w:rsid w:val="00171FAA"/>
    <w:rsid w:val="00177EA2"/>
    <w:rsid w:val="00181A4E"/>
    <w:rsid w:val="00206B5E"/>
    <w:rsid w:val="00225293"/>
    <w:rsid w:val="00242FEC"/>
    <w:rsid w:val="00281362"/>
    <w:rsid w:val="002B0067"/>
    <w:rsid w:val="002B152A"/>
    <w:rsid w:val="002B679C"/>
    <w:rsid w:val="002C5FE4"/>
    <w:rsid w:val="002E0044"/>
    <w:rsid w:val="002E522D"/>
    <w:rsid w:val="00304028"/>
    <w:rsid w:val="003214CC"/>
    <w:rsid w:val="00373F29"/>
    <w:rsid w:val="00375858"/>
    <w:rsid w:val="00384549"/>
    <w:rsid w:val="003C258E"/>
    <w:rsid w:val="003E7C5B"/>
    <w:rsid w:val="003F7109"/>
    <w:rsid w:val="00475D10"/>
    <w:rsid w:val="004843F1"/>
    <w:rsid w:val="005027CD"/>
    <w:rsid w:val="00524C83"/>
    <w:rsid w:val="00531B1B"/>
    <w:rsid w:val="0054516B"/>
    <w:rsid w:val="00566EC9"/>
    <w:rsid w:val="00587EAF"/>
    <w:rsid w:val="00592DBB"/>
    <w:rsid w:val="005937F4"/>
    <w:rsid w:val="0059460B"/>
    <w:rsid w:val="005A02AC"/>
    <w:rsid w:val="005C5E8C"/>
    <w:rsid w:val="005C6BB4"/>
    <w:rsid w:val="005D60FA"/>
    <w:rsid w:val="0063045B"/>
    <w:rsid w:val="006310DE"/>
    <w:rsid w:val="006376C0"/>
    <w:rsid w:val="006549A6"/>
    <w:rsid w:val="00664317"/>
    <w:rsid w:val="00671AA4"/>
    <w:rsid w:val="006A07A9"/>
    <w:rsid w:val="006A3A63"/>
    <w:rsid w:val="006A3B66"/>
    <w:rsid w:val="006A4490"/>
    <w:rsid w:val="006B4052"/>
    <w:rsid w:val="006D328D"/>
    <w:rsid w:val="006D773F"/>
    <w:rsid w:val="006E785E"/>
    <w:rsid w:val="007018B6"/>
    <w:rsid w:val="00757BCD"/>
    <w:rsid w:val="007A380D"/>
    <w:rsid w:val="007D2A99"/>
    <w:rsid w:val="007E639B"/>
    <w:rsid w:val="007F37E3"/>
    <w:rsid w:val="008048D6"/>
    <w:rsid w:val="008075CC"/>
    <w:rsid w:val="00811E4B"/>
    <w:rsid w:val="00835117"/>
    <w:rsid w:val="00847D1F"/>
    <w:rsid w:val="00850CD4"/>
    <w:rsid w:val="008676F6"/>
    <w:rsid w:val="008B00BB"/>
    <w:rsid w:val="008E0E2A"/>
    <w:rsid w:val="008F4EC4"/>
    <w:rsid w:val="0092089C"/>
    <w:rsid w:val="00924A15"/>
    <w:rsid w:val="00970F9E"/>
    <w:rsid w:val="009B3AA0"/>
    <w:rsid w:val="009C32B8"/>
    <w:rsid w:val="00A023A6"/>
    <w:rsid w:val="00A05BAD"/>
    <w:rsid w:val="00A1118E"/>
    <w:rsid w:val="00A47FEB"/>
    <w:rsid w:val="00A74355"/>
    <w:rsid w:val="00A77A6E"/>
    <w:rsid w:val="00A82EB2"/>
    <w:rsid w:val="00A86478"/>
    <w:rsid w:val="00A91F6E"/>
    <w:rsid w:val="00AE7B0C"/>
    <w:rsid w:val="00B018B3"/>
    <w:rsid w:val="00B02E0E"/>
    <w:rsid w:val="00B27240"/>
    <w:rsid w:val="00B52E20"/>
    <w:rsid w:val="00B5453C"/>
    <w:rsid w:val="00B6656B"/>
    <w:rsid w:val="00B83292"/>
    <w:rsid w:val="00B90FFA"/>
    <w:rsid w:val="00B97738"/>
    <w:rsid w:val="00B97B77"/>
    <w:rsid w:val="00BB49FD"/>
    <w:rsid w:val="00BD61F5"/>
    <w:rsid w:val="00C53962"/>
    <w:rsid w:val="00C60022"/>
    <w:rsid w:val="00C82B7F"/>
    <w:rsid w:val="00CE377E"/>
    <w:rsid w:val="00CF20E4"/>
    <w:rsid w:val="00CF6DB1"/>
    <w:rsid w:val="00CF6FC7"/>
    <w:rsid w:val="00D10C29"/>
    <w:rsid w:val="00D23F5A"/>
    <w:rsid w:val="00D27076"/>
    <w:rsid w:val="00D516B4"/>
    <w:rsid w:val="00D549AA"/>
    <w:rsid w:val="00D70172"/>
    <w:rsid w:val="00DB7716"/>
    <w:rsid w:val="00DC0E42"/>
    <w:rsid w:val="00DE13C4"/>
    <w:rsid w:val="00DE6CCA"/>
    <w:rsid w:val="00E05D1E"/>
    <w:rsid w:val="00E26FE4"/>
    <w:rsid w:val="00E5098C"/>
    <w:rsid w:val="00E607A8"/>
    <w:rsid w:val="00E72EF0"/>
    <w:rsid w:val="00E80C35"/>
    <w:rsid w:val="00EB1AC1"/>
    <w:rsid w:val="00ED1169"/>
    <w:rsid w:val="00EE0DFF"/>
    <w:rsid w:val="00EF2112"/>
    <w:rsid w:val="00F03116"/>
    <w:rsid w:val="00F5278A"/>
    <w:rsid w:val="00F762A6"/>
    <w:rsid w:val="00FA720A"/>
    <w:rsid w:val="00FB0D07"/>
    <w:rsid w:val="00FC45DC"/>
    <w:rsid w:val="00FD1730"/>
    <w:rsid w:val="00FE1EB0"/>
    <w:rsid w:val="00FE6F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A822CA"/>
  <w15:docId w15:val="{8F4E0A01-A4A6-470B-BA57-688353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eastAsia="en-US"/>
    </w:rPr>
  </w:style>
  <w:style w:type="paragraph" w:styleId="Ttulo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tulo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Ttulo4">
    <w:name w:val="heading 4"/>
    <w:basedOn w:val="Normal"/>
    <w:next w:val="Normal"/>
    <w:qFormat/>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1"/>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1"/>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Refdenotadefim">
    <w:name w:val="endnote reference"/>
    <w:semiHidden/>
    <w:rPr>
      <w:vertAlign w:val="superscript"/>
    </w:rPr>
  </w:style>
  <w:style w:type="paragraph" w:styleId="Cabealho">
    <w:name w:val="header"/>
    <w:link w:val="CabealhoCarter"/>
    <w:semiHidden/>
    <w:pPr>
      <w:tabs>
        <w:tab w:val="center" w:pos="4706"/>
        <w:tab w:val="right" w:pos="9356"/>
      </w:tabs>
      <w:spacing w:before="100" w:beforeAutospacing="1" w:after="240" w:line="200" w:lineRule="atLeast"/>
    </w:pPr>
    <w:rPr>
      <w:i/>
      <w:noProof/>
      <w:sz w:val="16"/>
      <w:lang w:val="en-US" w:eastAsia="en-US"/>
    </w:rPr>
  </w:style>
  <w:style w:type="paragraph" w:styleId="Rodap">
    <w:name w:val="footer"/>
    <w:basedOn w:val="Cabealho"/>
    <w:semiHidden/>
    <w:pPr>
      <w:tabs>
        <w:tab w:val="right" w:pos="10080"/>
      </w:tabs>
    </w:pPr>
    <w:rPr>
      <w:i w:val="0"/>
    </w:rPr>
  </w:style>
  <w:style w:type="character" w:styleId="Refdenotaderodap">
    <w:name w:val="footnote reference"/>
    <w:semiHidden/>
    <w:rPr>
      <w:vertAlign w:val="superscript"/>
    </w:rPr>
  </w:style>
  <w:style w:type="paragraph" w:styleId="Textodenotaderodap">
    <w:name w:val="footnote text"/>
    <w:basedOn w:val="Normal"/>
    <w:semiHidden/>
    <w:rPr>
      <w:rFonts w:ascii="Univers" w:hAnsi="Univers"/>
    </w:rPr>
  </w:style>
  <w:style w:type="character" w:styleId="Hiperligao">
    <w:name w:val="Hyperlink"/>
    <w:semiHidden/>
    <w:rPr>
      <w:color w:val="auto"/>
      <w:sz w:val="16"/>
      <w:u w:val="none"/>
    </w:rPr>
  </w:style>
  <w:style w:type="character" w:customStyle="1" w:styleId="MTEquationSection">
    <w:name w:val="MTEquationSection"/>
    <w:rPr>
      <w:vanish w:val="0"/>
      <w:color w:val="FF0000"/>
    </w:rPr>
  </w:style>
  <w:style w:type="character" w:styleId="Nmerodepgina">
    <w:name w:val="page number"/>
    <w:semiHidden/>
    <w:rPr>
      <w:sz w:val="16"/>
    </w:rPr>
  </w:style>
  <w:style w:type="paragraph" w:styleId="Textosimples">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Hiperligaovisitada">
    <w:name w:val="FollowedHyperlink"/>
    <w:semiHidden/>
    <w:rPr>
      <w:color w:val="800080"/>
      <w:u w:val="single"/>
    </w:rPr>
  </w:style>
  <w:style w:type="character" w:customStyle="1" w:styleId="Els-1storder-headChar">
    <w:name w:val="Els-1storder-head Char"/>
    <w:rPr>
      <w:b/>
      <w:lang w:val="en-US" w:eastAsia="en-US" w:bidi="ar-SA"/>
    </w:rPr>
  </w:style>
  <w:style w:type="character" w:styleId="Refdecomentrio">
    <w:name w:val="annotation reference"/>
    <w:semiHidden/>
    <w:unhideWhenUsed/>
    <w:rPr>
      <w:sz w:val="16"/>
      <w:szCs w:val="16"/>
    </w:rPr>
  </w:style>
  <w:style w:type="paragraph" w:styleId="Textodebalo">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Textodecomentrio">
    <w:name w:val="annotation text"/>
    <w:basedOn w:val="Normal"/>
    <w:semiHidden/>
    <w:unhideWhenUsed/>
  </w:style>
  <w:style w:type="character" w:customStyle="1" w:styleId="CommentTextChar">
    <w:name w:val="Comment Text Char"/>
    <w:semiHidden/>
    <w:rPr>
      <w:lang w:val="en-GB"/>
    </w:rPr>
  </w:style>
  <w:style w:type="paragraph" w:styleId="Assuntodecomentrio">
    <w:name w:val="annotation subject"/>
    <w:basedOn w:val="Textodecomentrio"/>
    <w:next w:val="Textodecomentrio"/>
    <w:semiHidden/>
    <w:unhideWhenUsed/>
    <w:rPr>
      <w:b/>
      <w:bCs/>
    </w:rPr>
  </w:style>
  <w:style w:type="character" w:customStyle="1" w:styleId="CommentSubjectChar">
    <w:name w:val="Comment Subject Char"/>
    <w:semiHidden/>
    <w:rPr>
      <w:b/>
      <w:bCs/>
      <w:lang w:val="en-GB"/>
    </w:rPr>
  </w:style>
  <w:style w:type="paragraph" w:styleId="Avanodecorpodetexto">
    <w:name w:val="Body Text Indent"/>
    <w:basedOn w:val="Normal"/>
    <w:link w:val="AvanodecorpodetextoCarte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Avanodecorpodetexto2">
    <w:name w:val="Body Text Indent 2"/>
    <w:basedOn w:val="Normal"/>
    <w:semiHidden/>
    <w:pPr>
      <w:ind w:firstLine="240"/>
    </w:pPr>
  </w:style>
  <w:style w:type="character" w:styleId="TextodoMarcadordePosio">
    <w:name w:val="Placeholder Text"/>
    <w:basedOn w:val="Tipodeletrapredefinidodopargrafo"/>
    <w:uiPriority w:val="99"/>
    <w:semiHidden/>
    <w:rsid w:val="00BD61F5"/>
    <w:rPr>
      <w:color w:val="808080"/>
    </w:rPr>
  </w:style>
  <w:style w:type="character" w:customStyle="1" w:styleId="AvanodecorpodetextoCarter">
    <w:name w:val="Avanço de corpo de texto Caráter"/>
    <w:basedOn w:val="Tipodeletrapredefinidodopargrafo"/>
    <w:link w:val="Avanodecorpodetexto"/>
    <w:semiHidden/>
    <w:rsid w:val="00134262"/>
    <w:rPr>
      <w:rFonts w:eastAsia="Times New Roman"/>
      <w:kern w:val="14"/>
      <w:lang w:val="en-US" w:eastAsia="en-US"/>
    </w:rPr>
  </w:style>
  <w:style w:type="paragraph" w:styleId="PargrafodaLista">
    <w:name w:val="List Paragraph"/>
    <w:basedOn w:val="Normal"/>
    <w:uiPriority w:val="34"/>
    <w:qFormat/>
    <w:rsid w:val="00134262"/>
    <w:pPr>
      <w:ind w:left="720"/>
      <w:contextualSpacing/>
    </w:pPr>
  </w:style>
  <w:style w:type="character" w:customStyle="1" w:styleId="CabealhoCarter">
    <w:name w:val="Cabeçalho Caráter"/>
    <w:basedOn w:val="Tipodeletrapredefinidodopargrafo"/>
    <w:link w:val="Cabealho"/>
    <w:semiHidden/>
    <w:rsid w:val="00D10C29"/>
    <w:rPr>
      <w:i/>
      <w:noProof/>
      <w:sz w:val="16"/>
      <w:lang w:val="en-US" w:eastAsia="en-US"/>
    </w:rPr>
  </w:style>
  <w:style w:type="paragraph" w:customStyle="1" w:styleId="Default">
    <w:name w:val="Default"/>
    <w:rsid w:val="00B02E0E"/>
    <w:pPr>
      <w:autoSpaceDE w:val="0"/>
      <w:autoSpaceDN w:val="0"/>
      <w:adjustRightInd w:val="0"/>
    </w:pPr>
    <w:rPr>
      <w:rFonts w:ascii="BIPPN M+ Gulliver" w:hAnsi="BIPPN M+ Gulliver" w:cs="BIPPN M+ Gulliver"/>
      <w:color w:val="000000"/>
      <w:sz w:val="24"/>
      <w:szCs w:val="24"/>
      <w:lang w:val="en-US"/>
    </w:rPr>
  </w:style>
  <w:style w:type="character" w:styleId="MenoNoResolvida">
    <w:name w:val="Unresolved Mention"/>
    <w:basedOn w:val="Tipodeletrapredefinidodopargrafo"/>
    <w:uiPriority w:val="99"/>
    <w:semiHidden/>
    <w:unhideWhenUsed/>
    <w:rsid w:val="00A74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5252">
      <w:bodyDiv w:val="1"/>
      <w:marLeft w:val="0"/>
      <w:marRight w:val="0"/>
      <w:marTop w:val="0"/>
      <w:marBottom w:val="0"/>
      <w:divBdr>
        <w:top w:val="none" w:sz="0" w:space="0" w:color="auto"/>
        <w:left w:val="none" w:sz="0" w:space="0" w:color="auto"/>
        <w:bottom w:val="none" w:sz="0" w:space="0" w:color="auto"/>
        <w:right w:val="none" w:sz="0" w:space="0" w:color="auto"/>
      </w:divBdr>
    </w:div>
    <w:div w:id="470370818">
      <w:bodyDiv w:val="1"/>
      <w:marLeft w:val="0"/>
      <w:marRight w:val="0"/>
      <w:marTop w:val="0"/>
      <w:marBottom w:val="0"/>
      <w:divBdr>
        <w:top w:val="none" w:sz="0" w:space="0" w:color="auto"/>
        <w:left w:val="none" w:sz="0" w:space="0" w:color="auto"/>
        <w:bottom w:val="none" w:sz="0" w:space="0" w:color="auto"/>
        <w:right w:val="none" w:sz="0" w:space="0" w:color="auto"/>
      </w:divBdr>
    </w:div>
    <w:div w:id="677999451">
      <w:bodyDiv w:val="1"/>
      <w:marLeft w:val="0"/>
      <w:marRight w:val="0"/>
      <w:marTop w:val="0"/>
      <w:marBottom w:val="0"/>
      <w:divBdr>
        <w:top w:val="none" w:sz="0" w:space="0" w:color="auto"/>
        <w:left w:val="none" w:sz="0" w:space="0" w:color="auto"/>
        <w:bottom w:val="none" w:sz="0" w:space="0" w:color="auto"/>
        <w:right w:val="none" w:sz="0" w:space="0" w:color="auto"/>
      </w:divBdr>
    </w:div>
    <w:div w:id="1141383521">
      <w:bodyDiv w:val="1"/>
      <w:marLeft w:val="0"/>
      <w:marRight w:val="0"/>
      <w:marTop w:val="0"/>
      <w:marBottom w:val="0"/>
      <w:divBdr>
        <w:top w:val="none" w:sz="0" w:space="0" w:color="auto"/>
        <w:left w:val="none" w:sz="0" w:space="0" w:color="auto"/>
        <w:bottom w:val="none" w:sz="0" w:space="0" w:color="auto"/>
        <w:right w:val="none" w:sz="0" w:space="0" w:color="auto"/>
      </w:divBdr>
      <w:divsChild>
        <w:div w:id="2114595361">
          <w:marLeft w:val="0"/>
          <w:marRight w:val="0"/>
          <w:marTop w:val="0"/>
          <w:marBottom w:val="0"/>
          <w:divBdr>
            <w:top w:val="single" w:sz="2" w:space="0" w:color="auto"/>
            <w:left w:val="single" w:sz="2" w:space="0" w:color="auto"/>
            <w:bottom w:val="single" w:sz="6" w:space="0" w:color="auto"/>
            <w:right w:val="single" w:sz="2" w:space="0" w:color="auto"/>
          </w:divBdr>
          <w:divsChild>
            <w:div w:id="1051346805">
              <w:marLeft w:val="0"/>
              <w:marRight w:val="0"/>
              <w:marTop w:val="100"/>
              <w:marBottom w:val="100"/>
              <w:divBdr>
                <w:top w:val="single" w:sz="2" w:space="0" w:color="D9D9E3"/>
                <w:left w:val="single" w:sz="2" w:space="0" w:color="D9D9E3"/>
                <w:bottom w:val="single" w:sz="2" w:space="0" w:color="D9D9E3"/>
                <w:right w:val="single" w:sz="2" w:space="0" w:color="D9D9E3"/>
              </w:divBdr>
              <w:divsChild>
                <w:div w:id="244997191">
                  <w:marLeft w:val="0"/>
                  <w:marRight w:val="0"/>
                  <w:marTop w:val="0"/>
                  <w:marBottom w:val="0"/>
                  <w:divBdr>
                    <w:top w:val="single" w:sz="2" w:space="0" w:color="D9D9E3"/>
                    <w:left w:val="single" w:sz="2" w:space="0" w:color="D9D9E3"/>
                    <w:bottom w:val="single" w:sz="2" w:space="0" w:color="D9D9E3"/>
                    <w:right w:val="single" w:sz="2" w:space="0" w:color="D9D9E3"/>
                  </w:divBdr>
                  <w:divsChild>
                    <w:div w:id="968973002">
                      <w:marLeft w:val="0"/>
                      <w:marRight w:val="0"/>
                      <w:marTop w:val="0"/>
                      <w:marBottom w:val="0"/>
                      <w:divBdr>
                        <w:top w:val="single" w:sz="2" w:space="0" w:color="D9D9E3"/>
                        <w:left w:val="single" w:sz="2" w:space="0" w:color="D9D9E3"/>
                        <w:bottom w:val="single" w:sz="2" w:space="0" w:color="D9D9E3"/>
                        <w:right w:val="single" w:sz="2" w:space="0" w:color="D9D9E3"/>
                      </w:divBdr>
                      <w:divsChild>
                        <w:div w:id="1609117177">
                          <w:marLeft w:val="0"/>
                          <w:marRight w:val="0"/>
                          <w:marTop w:val="0"/>
                          <w:marBottom w:val="0"/>
                          <w:divBdr>
                            <w:top w:val="single" w:sz="2" w:space="0" w:color="D9D9E3"/>
                            <w:left w:val="single" w:sz="2" w:space="0" w:color="D9D9E3"/>
                            <w:bottom w:val="single" w:sz="2" w:space="0" w:color="D9D9E3"/>
                            <w:right w:val="single" w:sz="2" w:space="0" w:color="D9D9E3"/>
                          </w:divBdr>
                          <w:divsChild>
                            <w:div w:id="941110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0632503">
      <w:bodyDiv w:val="1"/>
      <w:marLeft w:val="0"/>
      <w:marRight w:val="0"/>
      <w:marTop w:val="0"/>
      <w:marBottom w:val="0"/>
      <w:divBdr>
        <w:top w:val="none" w:sz="0" w:space="0" w:color="auto"/>
        <w:left w:val="none" w:sz="0" w:space="0" w:color="auto"/>
        <w:bottom w:val="none" w:sz="0" w:space="0" w:color="auto"/>
        <w:right w:val="none" w:sz="0" w:space="0" w:color="auto"/>
      </w:divBdr>
    </w:div>
    <w:div w:id="1735540272">
      <w:bodyDiv w:val="1"/>
      <w:marLeft w:val="0"/>
      <w:marRight w:val="0"/>
      <w:marTop w:val="0"/>
      <w:marBottom w:val="0"/>
      <w:divBdr>
        <w:top w:val="none" w:sz="0" w:space="0" w:color="auto"/>
        <w:left w:val="none" w:sz="0" w:space="0" w:color="auto"/>
        <w:bottom w:val="none" w:sz="0" w:space="0" w:color="auto"/>
        <w:right w:val="none" w:sz="0" w:space="0" w:color="auto"/>
      </w:divBdr>
    </w:div>
    <w:div w:id="178260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reedy_algorith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geeksforgeeks.org/a-search-algorithm/" TargetMode="External"/><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A*_search_algorithm"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https://en.wikipedia.org/wiki/Heuristic_(computer_science)"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www.ilo.org/dyn/natlex/docs/ELECTRONIC/85488/95730/F2360145/TON85488.pdf"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FE5E8228-3EEA-480A-B443-9CCBB5AF5797}"/>
      </w:docPartPr>
      <w:docPartBody>
        <w:p w:rsidR="00166141" w:rsidRDefault="00352B93">
          <w:r w:rsidRPr="006A13EB">
            <w:rPr>
              <w:rStyle w:val="TextodoMarcadordePosio"/>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B93"/>
    <w:rsid w:val="00092BCD"/>
    <w:rsid w:val="00166141"/>
    <w:rsid w:val="00250DA0"/>
    <w:rsid w:val="00352B93"/>
    <w:rsid w:val="005A76EE"/>
    <w:rsid w:val="006B5DEF"/>
    <w:rsid w:val="008F073F"/>
    <w:rsid w:val="009D248B"/>
    <w:rsid w:val="00B307FC"/>
    <w:rsid w:val="00CC53D4"/>
    <w:rsid w:val="00D74F2B"/>
    <w:rsid w:val="00D822B1"/>
    <w:rsid w:val="00F41868"/>
    <w:rsid w:val="00FD06D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9D2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B453CEB-0E4C-482B-9F62-41B128A2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151</TotalTime>
  <Pages>6</Pages>
  <Words>2653</Words>
  <Characters>14327</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16947</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Nathaniel Joshua Armando da Silva Lloyd Jones</cp:lastModifiedBy>
  <cp:revision>13</cp:revision>
  <cp:lastPrinted>2012-12-07T04:29:00Z</cp:lastPrinted>
  <dcterms:created xsi:type="dcterms:W3CDTF">2023-01-09T15:15:00Z</dcterms:created>
  <dcterms:modified xsi:type="dcterms:W3CDTF">2023-01-19T00:19:00Z</dcterms:modified>
</cp:coreProperties>
</file>